
<file path=[Content_Types].xml><?xml version="1.0" encoding="utf-8"?>
<Types xmlns="http://schemas.openxmlformats.org/package/2006/content-types">
  <Default Extension="emf" ContentType="image/x-emf"/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20" w:type="dxa"/>
        <w:tblLayout w:type="fixed"/>
        <w:tblLook w:val="04A0" w:firstRow="1" w:lastRow="0" w:firstColumn="1" w:lastColumn="0" w:noHBand="0" w:noVBand="1"/>
      </w:tblPr>
      <w:tblGrid>
        <w:gridCol w:w="7812"/>
        <w:gridCol w:w="2268"/>
        <w:gridCol w:w="540"/>
      </w:tblGrid>
      <w:tr w:rsidR="00D03389" w:rsidRPr="00112F2F" w14:paraId="17F6BA50" w14:textId="77777777" w:rsidTr="00294BD3">
        <w:trPr>
          <w:gridAfter w:val="1"/>
          <w:wAfter w:w="540" w:type="dxa"/>
          <w:cantSplit/>
          <w:trHeight w:val="1610"/>
        </w:trPr>
        <w:tc>
          <w:tcPr>
            <w:tcW w:w="7812" w:type="dxa"/>
            <w:hideMark/>
          </w:tcPr>
          <w:p w14:paraId="4EFF4F53" w14:textId="77777777" w:rsidR="00D03389" w:rsidRPr="00736D82" w:rsidRDefault="00D03389" w:rsidP="00736D82">
            <w:pPr>
              <w:pStyle w:val="ASUStyle"/>
            </w:pPr>
            <w:r w:rsidRPr="00736D82">
              <w:t>AIN SHAMS UNIVERSITY</w:t>
            </w:r>
          </w:p>
          <w:p w14:paraId="3392F3B4" w14:textId="77777777" w:rsidR="00D03389" w:rsidRPr="00736D82" w:rsidRDefault="00D03389" w:rsidP="00736D82">
            <w:pPr>
              <w:pStyle w:val="ASUStyle"/>
            </w:pPr>
            <w:r w:rsidRPr="00736D82">
              <w:t>FACULTY OF ENGINEERING</w:t>
            </w:r>
          </w:p>
          <w:p w14:paraId="279BFDFC" w14:textId="1B5A2A95" w:rsidR="00D03389" w:rsidRPr="00D03389" w:rsidRDefault="00D03389" w:rsidP="00025473">
            <w:pPr>
              <w:pStyle w:val="MajorStyle"/>
            </w:pPr>
            <w:r w:rsidRPr="00D03389">
              <w:t xml:space="preserve">International Credit Hour </w:t>
            </w:r>
            <w:r w:rsidR="00BB3167">
              <w:t xml:space="preserve">Engineering </w:t>
            </w:r>
            <w:r w:rsidRPr="00D03389">
              <w:t>Programs (ICHEP)</w:t>
            </w:r>
            <w:r>
              <w:br/>
            </w:r>
            <w:r w:rsidRPr="00D03389">
              <w:t>Computer Engineering and Software Systems Program (CESS)</w:t>
            </w:r>
          </w:p>
          <w:p w14:paraId="266B6BDD" w14:textId="77777777" w:rsidR="00D03389" w:rsidRPr="00112F2F" w:rsidRDefault="00D03389" w:rsidP="00415C8D">
            <w:pPr>
              <w:spacing w:after="0" w:line="276" w:lineRule="auto"/>
              <w:ind w:right="-58"/>
              <w:jc w:val="right"/>
              <w:rPr>
                <w:rFonts w:ascii="Arial" w:eastAsia="Calibri" w:hAnsi="Arial" w:cs="Arial"/>
                <w:b/>
                <w:bCs/>
                <w:sz w:val="28"/>
                <w:szCs w:val="20"/>
              </w:rPr>
            </w:pPr>
          </w:p>
        </w:tc>
        <w:tc>
          <w:tcPr>
            <w:tcW w:w="2268" w:type="dxa"/>
            <w:hideMark/>
          </w:tcPr>
          <w:p w14:paraId="0215C36C" w14:textId="77777777" w:rsidR="00D03389" w:rsidRPr="00112F2F" w:rsidRDefault="00D03389" w:rsidP="00415C8D">
            <w:pPr>
              <w:spacing w:after="0" w:line="276" w:lineRule="auto"/>
              <w:ind w:right="-58"/>
              <w:jc w:val="right"/>
              <w:rPr>
                <w:rFonts w:ascii="Arial" w:eastAsia="Calibri" w:hAnsi="Arial" w:cs="Arial"/>
                <w:b/>
                <w:bCs/>
                <w:sz w:val="28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noProof/>
                <w:sz w:val="28"/>
                <w:szCs w:val="20"/>
              </w:rPr>
              <w:drawing>
                <wp:anchor distT="0" distB="0" distL="114300" distR="114300" simplePos="0" relativeHeight="251663360" behindDoc="0" locked="0" layoutInCell="1" allowOverlap="1" wp14:anchorId="60943F1D" wp14:editId="7004E5F7">
                  <wp:simplePos x="0" y="0"/>
                  <wp:positionH relativeFrom="column">
                    <wp:posOffset>266</wp:posOffset>
                  </wp:positionH>
                  <wp:positionV relativeFrom="paragraph">
                    <wp:posOffset>29371</wp:posOffset>
                  </wp:positionV>
                  <wp:extent cx="1603094" cy="1603094"/>
                  <wp:effectExtent l="0" t="0" r="0" b="0"/>
                  <wp:wrapNone/>
                  <wp:docPr id="1" name="Picture 1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3094" cy="1603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A5A4B" w:rsidRPr="00112F2F" w14:paraId="0BBF6AF7" w14:textId="77777777" w:rsidTr="00294BD3">
        <w:trPr>
          <w:cantSplit/>
        </w:trPr>
        <w:tc>
          <w:tcPr>
            <w:tcW w:w="10620" w:type="dxa"/>
            <w:gridSpan w:val="3"/>
            <w:shd w:val="clear" w:color="auto" w:fill="FFFFFF"/>
            <w:hideMark/>
          </w:tcPr>
          <w:p w14:paraId="6F564BC1" w14:textId="77777777" w:rsidR="00EA5A4B" w:rsidRPr="00895674" w:rsidRDefault="00EA5A4B" w:rsidP="00415C8D">
            <w:pPr>
              <w:keepNext/>
              <w:spacing w:after="0" w:line="276" w:lineRule="auto"/>
              <w:jc w:val="center"/>
              <w:outlineLvl w:val="2"/>
              <w:rPr>
                <w:rFonts w:eastAsia="Calibri" w:cstheme="majorBidi"/>
                <w:sz w:val="36"/>
                <w:szCs w:val="36"/>
              </w:rPr>
            </w:pPr>
          </w:p>
          <w:p w14:paraId="5CA520E6" w14:textId="5FC1003B" w:rsidR="00EA5A4B" w:rsidRPr="00BE260D" w:rsidRDefault="00786D15" w:rsidP="004007A0">
            <w:pPr>
              <w:rPr>
                <w:rFonts w:ascii="Calibri" w:hAnsi="Calibri" w:cs="Calibri"/>
                <w:b/>
                <w:bCs/>
                <w:color w:val="8DD873" w:themeColor="accent6" w:themeTint="99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8DD873" w:themeColor="accent6" w:themeTint="99"/>
                <w:sz w:val="28"/>
                <w:szCs w:val="28"/>
              </w:rPr>
              <w:t>CSE351</w:t>
            </w:r>
            <w:r w:rsidR="002343D3">
              <w:rPr>
                <w:rFonts w:ascii="Calibri" w:hAnsi="Calibri" w:cs="Calibri"/>
                <w:b/>
                <w:bCs/>
                <w:color w:val="8DD873" w:themeColor="accent6" w:themeTint="99"/>
                <w:sz w:val="28"/>
                <w:szCs w:val="28"/>
              </w:rPr>
              <w:t xml:space="preserve"> / CSE361</w:t>
            </w:r>
          </w:p>
          <w:sdt>
            <w:sdtPr>
              <w:rPr>
                <w:sz w:val="48"/>
                <w:szCs w:val="48"/>
              </w:rPr>
              <w:alias w:val="Subject"/>
              <w:tag w:val=""/>
              <w:id w:val="2035142444"/>
              <w:placeholder>
                <w:docPart w:val="B05D32D6268E48C18C26BCF66662ED4A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p w14:paraId="45EC0613" w14:textId="131CB7C9" w:rsidR="00EA5A4B" w:rsidRPr="00C16D7D" w:rsidRDefault="00BB3167" w:rsidP="000B48B8">
                <w:pPr>
                  <w:pStyle w:val="CName"/>
                  <w:rPr>
                    <w:rtl/>
                  </w:rPr>
                </w:pPr>
                <w:r>
                  <w:rPr>
                    <w:sz w:val="48"/>
                    <w:szCs w:val="48"/>
                  </w:rPr>
                  <w:t>Computer Networks</w:t>
                </w:r>
              </w:p>
            </w:sdtContent>
          </w:sdt>
          <w:p w14:paraId="7E5FF5FF" w14:textId="77777777" w:rsidR="000B48B8" w:rsidRDefault="000B48B8" w:rsidP="000B48B8">
            <w:pPr>
              <w:keepNext/>
              <w:spacing w:after="0" w:line="276" w:lineRule="auto"/>
              <w:outlineLvl w:val="2"/>
              <w:rPr>
                <w:noProof/>
              </w:rPr>
            </w:pPr>
          </w:p>
          <w:p w14:paraId="13F68200" w14:textId="77777777" w:rsidR="000B48B8" w:rsidRDefault="000B48B8" w:rsidP="000B48B8">
            <w:pPr>
              <w:keepNext/>
              <w:spacing w:after="0" w:line="276" w:lineRule="auto"/>
              <w:outlineLvl w:val="2"/>
              <w:rPr>
                <w:noProof/>
              </w:rPr>
            </w:pPr>
          </w:p>
          <w:p w14:paraId="79F6B170" w14:textId="77777777" w:rsidR="000B48B8" w:rsidRDefault="000B48B8" w:rsidP="000B48B8">
            <w:pPr>
              <w:keepNext/>
              <w:spacing w:after="0" w:line="276" w:lineRule="auto"/>
              <w:outlineLvl w:val="2"/>
              <w:rPr>
                <w:noProof/>
              </w:rPr>
            </w:pPr>
          </w:p>
          <w:p w14:paraId="5159B13B" w14:textId="77777777" w:rsidR="000B48B8" w:rsidRDefault="000B48B8" w:rsidP="000B48B8">
            <w:pPr>
              <w:keepNext/>
              <w:spacing w:after="0" w:line="276" w:lineRule="auto"/>
              <w:outlineLvl w:val="2"/>
              <w:rPr>
                <w:noProof/>
              </w:rPr>
            </w:pPr>
          </w:p>
          <w:p w14:paraId="5334941F" w14:textId="77777777" w:rsidR="000B48B8" w:rsidRDefault="000B48B8" w:rsidP="000B48B8">
            <w:pPr>
              <w:keepNext/>
              <w:spacing w:after="0" w:line="276" w:lineRule="auto"/>
              <w:outlineLvl w:val="2"/>
              <w:rPr>
                <w:noProof/>
              </w:rPr>
            </w:pPr>
          </w:p>
          <w:p w14:paraId="1E41A68C" w14:textId="77777777" w:rsidR="000B48B8" w:rsidRDefault="000B48B8" w:rsidP="000B48B8">
            <w:pPr>
              <w:keepNext/>
              <w:spacing w:after="0" w:line="276" w:lineRule="auto"/>
              <w:outlineLvl w:val="2"/>
              <w:rPr>
                <w:noProof/>
              </w:rPr>
            </w:pPr>
          </w:p>
          <w:p w14:paraId="4AE021F5" w14:textId="77777777" w:rsidR="00DD6304" w:rsidRDefault="00DD6304" w:rsidP="00415C8D">
            <w:pPr>
              <w:keepNext/>
              <w:spacing w:after="0" w:line="276" w:lineRule="auto"/>
              <w:jc w:val="center"/>
              <w:outlineLvl w:val="2"/>
              <w:rPr>
                <w:noProof/>
              </w:rPr>
            </w:pPr>
          </w:p>
          <w:p w14:paraId="13839198" w14:textId="5884159C" w:rsidR="00DD6304" w:rsidRDefault="000B48B8" w:rsidP="000B48B8">
            <w:pPr>
              <w:jc w:val="center"/>
              <w:rPr>
                <w:sz w:val="36"/>
                <w:szCs w:val="36"/>
              </w:rPr>
            </w:pPr>
            <w:r w:rsidRPr="000B48B8">
              <w:rPr>
                <w:noProof/>
                <w:sz w:val="36"/>
                <w:szCs w:val="36"/>
              </w:rPr>
              <w:drawing>
                <wp:inline distT="0" distB="0" distL="0" distR="0" wp14:anchorId="5E3DDBA9" wp14:editId="55A76EB0">
                  <wp:extent cx="4369025" cy="3276768"/>
                  <wp:effectExtent l="0" t="0" r="0" b="0"/>
                  <wp:docPr id="670890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89048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9025" cy="3276768"/>
                          </a:xfrm>
                          <a:prstGeom prst="rect">
                            <a:avLst/>
                          </a:prstGeom>
                          <a:effectLst>
                            <a:softEdge rad="1016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230EA10" w14:textId="18727D91" w:rsidR="002E1C17" w:rsidRDefault="002E1C17" w:rsidP="000B48B8">
            <w:pPr>
              <w:keepNext/>
              <w:spacing w:after="0" w:line="276" w:lineRule="auto"/>
              <w:outlineLvl w:val="2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  <w:p w14:paraId="39903E5B" w14:textId="77777777" w:rsidR="002E1C17" w:rsidRDefault="002E1C17" w:rsidP="00415C8D">
            <w:pPr>
              <w:keepNext/>
              <w:spacing w:after="0" w:line="276" w:lineRule="auto"/>
              <w:jc w:val="center"/>
              <w:outlineLvl w:val="2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  <w:p w14:paraId="6DB4FB07" w14:textId="77777777" w:rsidR="00DD6304" w:rsidRDefault="00DD6304" w:rsidP="00415C8D">
            <w:pPr>
              <w:keepNext/>
              <w:spacing w:after="0" w:line="276" w:lineRule="auto"/>
              <w:jc w:val="center"/>
              <w:outlineLvl w:val="2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  <w:p w14:paraId="530F30CE" w14:textId="77777777" w:rsidR="00DD6304" w:rsidRDefault="00DD6304" w:rsidP="00415C8D">
            <w:pPr>
              <w:keepNext/>
              <w:spacing w:after="0" w:line="276" w:lineRule="auto"/>
              <w:jc w:val="center"/>
              <w:outlineLvl w:val="2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  <w:sdt>
            <w:sdtPr>
              <w:rPr>
                <w:sz w:val="44"/>
                <w:szCs w:val="44"/>
              </w:rPr>
              <w:alias w:val="Title"/>
              <w:tag w:val=""/>
              <w:id w:val="2042162920"/>
              <w:placeholder>
                <w:docPart w:val="4CBEB53A56994C8C846F922947E8F46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08D03305" w14:textId="113393F1" w:rsidR="00EA5A4B" w:rsidRPr="001771CE" w:rsidRDefault="00BB3167" w:rsidP="003A1862">
                <w:pPr>
                  <w:pStyle w:val="CName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Mini RFC</w:t>
                </w:r>
              </w:p>
            </w:sdtContent>
          </w:sdt>
          <w:p w14:paraId="3641F4AC" w14:textId="0DA2CF3B" w:rsidR="00EA5A4B" w:rsidRPr="002E1C17" w:rsidRDefault="002E1C17" w:rsidP="002E1C17">
            <w:pPr>
              <w:pStyle w:val="ASUStyle"/>
              <w:jc w:val="center"/>
              <w:rPr>
                <w:sz w:val="40"/>
                <w:szCs w:val="40"/>
              </w:rPr>
            </w:pPr>
            <w:r w:rsidRPr="002E1C17">
              <w:rPr>
                <w:sz w:val="40"/>
                <w:szCs w:val="40"/>
              </w:rPr>
              <w:t>Team</w:t>
            </w:r>
            <w:r>
              <w:rPr>
                <w:sz w:val="40"/>
                <w:szCs w:val="40"/>
              </w:rPr>
              <w:t xml:space="preserve"> </w:t>
            </w:r>
            <w:r w:rsidR="00BB3167">
              <w:rPr>
                <w:sz w:val="40"/>
                <w:szCs w:val="40"/>
              </w:rPr>
              <w:t>25</w:t>
            </w:r>
          </w:p>
          <w:p w14:paraId="1B544A9F" w14:textId="77777777" w:rsidR="00EA5A4B" w:rsidRPr="00112F2F" w:rsidRDefault="00EA5A4B" w:rsidP="00415C8D">
            <w:pPr>
              <w:keepNext/>
              <w:spacing w:after="0" w:line="276" w:lineRule="auto"/>
              <w:outlineLvl w:val="2"/>
              <w:rPr>
                <w:rFonts w:ascii="Times New Roman" w:eastAsia="Calibri" w:hAnsi="Times New Roman" w:cs="Times New Roman"/>
                <w:b/>
                <w:bCs/>
                <w:i/>
                <w:iCs/>
                <w:color w:val="FFFFFF"/>
                <w:sz w:val="32"/>
                <w:szCs w:val="32"/>
                <w:u w:val="single"/>
              </w:rPr>
            </w:pPr>
          </w:p>
        </w:tc>
      </w:tr>
    </w:tbl>
    <w:p w14:paraId="497737DB" w14:textId="77777777" w:rsidR="00EA5A4B" w:rsidRPr="004007A0" w:rsidRDefault="00EA5A4B" w:rsidP="004007A0">
      <w:pPr>
        <w:ind w:left="270"/>
        <w:rPr>
          <w:rFonts w:cstheme="majorBidi"/>
          <w:b/>
          <w:bCs/>
          <w:sz w:val="32"/>
          <w:szCs w:val="32"/>
        </w:rPr>
        <w:sectPr w:rsidR="00EA5A4B" w:rsidRPr="004007A0" w:rsidSect="00BE260D">
          <w:footerReference w:type="default" r:id="rId10"/>
          <w:pgSz w:w="11907" w:h="16840" w:code="9"/>
          <w:pgMar w:top="720" w:right="720" w:bottom="720" w:left="720" w:header="720" w:footer="720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pgNumType w:start="0"/>
          <w:cols w:space="720"/>
          <w:titlePg/>
          <w:docGrid w:linePitch="360"/>
        </w:sectPr>
      </w:pPr>
    </w:p>
    <w:tbl>
      <w:tblPr>
        <w:tblStyle w:val="TableGrid"/>
        <w:tblW w:w="103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9"/>
        <w:gridCol w:w="3449"/>
        <w:gridCol w:w="3450"/>
      </w:tblGrid>
      <w:tr w:rsidR="004007A0" w14:paraId="54821132" w14:textId="77777777" w:rsidTr="005421DF">
        <w:trPr>
          <w:trHeight w:val="1559"/>
          <w:jc w:val="center"/>
        </w:trPr>
        <w:tc>
          <w:tcPr>
            <w:tcW w:w="3449" w:type="dxa"/>
            <w:vAlign w:val="center"/>
          </w:tcPr>
          <w:p w14:paraId="7DA6BA40" w14:textId="77777777" w:rsidR="004007A0" w:rsidRDefault="004007A0" w:rsidP="00415C8D">
            <w:pPr>
              <w:jc w:val="center"/>
              <w:rPr>
                <w:rFonts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3449" w:type="dxa"/>
            <w:vAlign w:val="center"/>
          </w:tcPr>
          <w:p w14:paraId="00442676" w14:textId="77777777" w:rsidR="004007A0" w:rsidRDefault="004007A0" w:rsidP="00415C8D">
            <w:pPr>
              <w:jc w:val="center"/>
              <w:rPr>
                <w:rFonts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3450" w:type="dxa"/>
            <w:vAlign w:val="center"/>
          </w:tcPr>
          <w:p w14:paraId="51841E0F" w14:textId="77777777" w:rsidR="004007A0" w:rsidRDefault="004007A0" w:rsidP="00415C8D">
            <w:pPr>
              <w:jc w:val="center"/>
              <w:rPr>
                <w:rFonts w:cstheme="majorBidi"/>
                <w:b/>
                <w:bCs/>
                <w:sz w:val="32"/>
                <w:szCs w:val="32"/>
              </w:rPr>
            </w:pPr>
          </w:p>
        </w:tc>
      </w:tr>
      <w:tr w:rsidR="004007A0" w14:paraId="13D1B83C" w14:textId="77777777" w:rsidTr="005421DF">
        <w:trPr>
          <w:trHeight w:val="2434"/>
          <w:jc w:val="center"/>
        </w:trPr>
        <w:tc>
          <w:tcPr>
            <w:tcW w:w="3449" w:type="dxa"/>
            <w:vAlign w:val="center"/>
          </w:tcPr>
          <w:p w14:paraId="1CDA9B09" w14:textId="77777777" w:rsidR="004007A0" w:rsidRDefault="004007A0" w:rsidP="00415C8D">
            <w:pPr>
              <w:jc w:val="center"/>
              <w:rPr>
                <w:rFonts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3449" w:type="dxa"/>
            <w:vAlign w:val="center"/>
          </w:tcPr>
          <w:p w14:paraId="097A6304" w14:textId="77777777" w:rsidR="004007A0" w:rsidRDefault="004007A0" w:rsidP="00415C8D">
            <w:pPr>
              <w:jc w:val="center"/>
              <w:rPr>
                <w:rFonts w:cstheme="majorBidi"/>
                <w:b/>
                <w:bCs/>
                <w:sz w:val="32"/>
                <w:szCs w:val="32"/>
              </w:rPr>
            </w:pPr>
            <w:r>
              <w:rPr>
                <w:rFonts w:cstheme="majorBid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9F8E425" wp14:editId="6C55377B">
                  <wp:extent cx="1981382" cy="1981382"/>
                  <wp:effectExtent l="0" t="0" r="0" b="0"/>
                  <wp:docPr id="1291499007" name="Picture 3" descr="A logo of a universit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499007" name="Picture 3" descr="A logo of a university&#10;&#10;Description automatically generated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430" cy="199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0" w:type="dxa"/>
            <w:vAlign w:val="center"/>
          </w:tcPr>
          <w:p w14:paraId="37355384" w14:textId="77777777" w:rsidR="004007A0" w:rsidRDefault="004007A0" w:rsidP="00415C8D">
            <w:pPr>
              <w:jc w:val="center"/>
              <w:rPr>
                <w:rFonts w:cstheme="majorBidi"/>
                <w:b/>
                <w:bCs/>
                <w:sz w:val="32"/>
                <w:szCs w:val="32"/>
              </w:rPr>
            </w:pPr>
          </w:p>
        </w:tc>
      </w:tr>
      <w:tr w:rsidR="00BE260D" w14:paraId="5A74A96C" w14:textId="77777777" w:rsidTr="005421DF">
        <w:trPr>
          <w:trHeight w:val="414"/>
          <w:jc w:val="center"/>
        </w:trPr>
        <w:tc>
          <w:tcPr>
            <w:tcW w:w="10348" w:type="dxa"/>
            <w:gridSpan w:val="3"/>
            <w:vAlign w:val="center"/>
          </w:tcPr>
          <w:p w14:paraId="6F95A1FF" w14:textId="77777777" w:rsidR="00BE260D" w:rsidRDefault="00BE260D" w:rsidP="00415C8D">
            <w:pPr>
              <w:jc w:val="center"/>
              <w:rPr>
                <w:rFonts w:cstheme="majorBidi"/>
                <w:b/>
                <w:bCs/>
                <w:sz w:val="32"/>
                <w:szCs w:val="32"/>
              </w:rPr>
            </w:pPr>
          </w:p>
        </w:tc>
      </w:tr>
      <w:tr w:rsidR="00BE260D" w14:paraId="5314030D" w14:textId="77777777" w:rsidTr="005421DF">
        <w:trPr>
          <w:trHeight w:val="414"/>
          <w:jc w:val="center"/>
        </w:trPr>
        <w:tc>
          <w:tcPr>
            <w:tcW w:w="10348" w:type="dxa"/>
            <w:gridSpan w:val="3"/>
            <w:vAlign w:val="center"/>
          </w:tcPr>
          <w:p w14:paraId="489482C1" w14:textId="77777777" w:rsidR="00BE260D" w:rsidRPr="00E34AFA" w:rsidRDefault="00BE260D" w:rsidP="00BE260D">
            <w:pPr>
              <w:keepNext/>
              <w:ind w:right="-58"/>
              <w:jc w:val="center"/>
              <w:outlineLvl w:val="5"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</w:pPr>
            <w:r w:rsidRPr="00E34AFA"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  <w:t>AIN SHAMS UNIVERSITY</w:t>
            </w:r>
          </w:p>
          <w:p w14:paraId="0468FCE2" w14:textId="77777777" w:rsidR="00BE260D" w:rsidRDefault="00BE260D" w:rsidP="00BE260D">
            <w:pPr>
              <w:keepNext/>
              <w:ind w:right="-58"/>
              <w:jc w:val="center"/>
              <w:outlineLvl w:val="5"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</w:pPr>
            <w:r w:rsidRPr="00E34AFA"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  <w:t>FACULTY OF ENGINEERING</w:t>
            </w:r>
          </w:p>
          <w:p w14:paraId="4ABA2A9D" w14:textId="77777777" w:rsidR="00BE260D" w:rsidRDefault="00BE260D" w:rsidP="00BE260D">
            <w:pPr>
              <w:pStyle w:val="Heading5"/>
              <w:tabs>
                <w:tab w:val="left" w:pos="7448"/>
              </w:tabs>
              <w:spacing w:before="0"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03389">
              <w:rPr>
                <w:rFonts w:ascii="Calibri" w:hAnsi="Calibri" w:cs="Calibri"/>
                <w:b/>
                <w:bCs/>
                <w:sz w:val="24"/>
                <w:szCs w:val="24"/>
              </w:rPr>
              <w:t>International Credit Hour Programs (ICHE</w:t>
            </w:r>
            <w:r w:rsidR="00DF396A" w:rsidRPr="00D03389">
              <w:rPr>
                <w:rFonts w:ascii="Calibri" w:hAnsi="Calibri" w:cs="Calibri"/>
                <w:b/>
                <w:bCs/>
                <w:sz w:val="24"/>
                <w:szCs w:val="24"/>
              </w:rPr>
              <w:t>P)</w:t>
            </w:r>
          </w:p>
          <w:p w14:paraId="6301B1EF" w14:textId="77777777" w:rsidR="0092025E" w:rsidRPr="0092025E" w:rsidRDefault="0092025E" w:rsidP="0092025E">
            <w:pPr>
              <w:jc w:val="center"/>
            </w:pPr>
            <w:r w:rsidRPr="0092025E">
              <w:rPr>
                <w:rFonts w:ascii="Calibri" w:hAnsi="Calibri" w:cs="Calibri"/>
                <w:b/>
                <w:bCs/>
                <w:color w:val="2E74B5"/>
                <w:sz w:val="24"/>
                <w:szCs w:val="24"/>
              </w:rPr>
              <w:t>Computer</w:t>
            </w:r>
            <w:r w:rsidRPr="0092025E">
              <w:rPr>
                <w:rFonts w:ascii="Calibri" w:hAnsi="Calibri" w:cs="Calibri"/>
                <w:color w:val="2E74B5"/>
                <w:sz w:val="24"/>
                <w:szCs w:val="24"/>
              </w:rPr>
              <w:t xml:space="preserve"> </w:t>
            </w:r>
            <w:r w:rsidRPr="0092025E">
              <w:rPr>
                <w:rFonts w:ascii="Calibri" w:hAnsi="Calibri" w:cs="Calibri"/>
                <w:b/>
                <w:bCs/>
                <w:color w:val="2E74B5"/>
                <w:sz w:val="24"/>
                <w:szCs w:val="24"/>
              </w:rPr>
              <w:t>Engineering and Software Systems Program (CESS)</w:t>
            </w:r>
          </w:p>
        </w:tc>
      </w:tr>
      <w:tr w:rsidR="004007A0" w14:paraId="2606C693" w14:textId="77777777" w:rsidTr="005421DF">
        <w:trPr>
          <w:trHeight w:val="414"/>
          <w:jc w:val="center"/>
        </w:trPr>
        <w:tc>
          <w:tcPr>
            <w:tcW w:w="3449" w:type="dxa"/>
            <w:vAlign w:val="center"/>
          </w:tcPr>
          <w:p w14:paraId="41C5F2C6" w14:textId="77777777" w:rsidR="004007A0" w:rsidRDefault="004007A0" w:rsidP="00415C8D">
            <w:pPr>
              <w:jc w:val="center"/>
              <w:rPr>
                <w:rFonts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3449" w:type="dxa"/>
            <w:vAlign w:val="center"/>
          </w:tcPr>
          <w:p w14:paraId="61FF62BB" w14:textId="77777777" w:rsidR="004007A0" w:rsidRDefault="004007A0" w:rsidP="00415C8D">
            <w:pPr>
              <w:jc w:val="center"/>
              <w:rPr>
                <w:rFonts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3450" w:type="dxa"/>
            <w:vAlign w:val="center"/>
          </w:tcPr>
          <w:p w14:paraId="1D7B80BE" w14:textId="77777777" w:rsidR="004007A0" w:rsidRDefault="004007A0" w:rsidP="00415C8D">
            <w:pPr>
              <w:jc w:val="center"/>
              <w:rPr>
                <w:rFonts w:cstheme="majorBidi"/>
                <w:b/>
                <w:bCs/>
                <w:sz w:val="32"/>
                <w:szCs w:val="32"/>
              </w:rPr>
            </w:pPr>
          </w:p>
        </w:tc>
      </w:tr>
      <w:tr w:rsidR="00BE260D" w14:paraId="2DD6477B" w14:textId="77777777" w:rsidTr="005421DF">
        <w:trPr>
          <w:trHeight w:val="414"/>
          <w:jc w:val="center"/>
        </w:trPr>
        <w:tc>
          <w:tcPr>
            <w:tcW w:w="3449" w:type="dxa"/>
            <w:vAlign w:val="center"/>
          </w:tcPr>
          <w:p w14:paraId="6CFCCF2A" w14:textId="77777777" w:rsidR="00BE260D" w:rsidRDefault="00BE260D" w:rsidP="00415C8D">
            <w:pPr>
              <w:jc w:val="center"/>
              <w:rPr>
                <w:rFonts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3449" w:type="dxa"/>
            <w:vAlign w:val="center"/>
          </w:tcPr>
          <w:p w14:paraId="39A46F53" w14:textId="77777777" w:rsidR="00BE260D" w:rsidRDefault="00BE260D" w:rsidP="00415C8D">
            <w:pPr>
              <w:jc w:val="center"/>
              <w:rPr>
                <w:rFonts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3450" w:type="dxa"/>
            <w:vAlign w:val="center"/>
          </w:tcPr>
          <w:p w14:paraId="744FA0BC" w14:textId="77777777" w:rsidR="00BE260D" w:rsidRDefault="00BE260D" w:rsidP="00415C8D">
            <w:pPr>
              <w:jc w:val="center"/>
              <w:rPr>
                <w:rFonts w:cstheme="majorBidi"/>
                <w:b/>
                <w:bCs/>
                <w:sz w:val="32"/>
                <w:szCs w:val="32"/>
              </w:rPr>
            </w:pPr>
          </w:p>
        </w:tc>
      </w:tr>
      <w:tr w:rsidR="004007A0" w14:paraId="40A366B3" w14:textId="77777777" w:rsidTr="005421DF">
        <w:trPr>
          <w:trHeight w:val="469"/>
          <w:jc w:val="center"/>
        </w:trPr>
        <w:sdt>
          <w:sdtPr>
            <w:rPr>
              <w:rFonts w:cstheme="majorBidi"/>
              <w:b/>
              <w:bCs/>
              <w:sz w:val="36"/>
              <w:szCs w:val="36"/>
            </w:rPr>
            <w:alias w:val="Subject"/>
            <w:tag w:val=""/>
            <w:id w:val="-1466884108"/>
            <w:placeholder>
              <w:docPart w:val="B04CED199F764515960972D85B010B9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10348" w:type="dxa"/>
                <w:gridSpan w:val="3"/>
                <w:vAlign w:val="center"/>
              </w:tcPr>
              <w:p w14:paraId="108104D7" w14:textId="63B75AD2" w:rsidR="004007A0" w:rsidRPr="00F1634A" w:rsidRDefault="00BB3167" w:rsidP="00415C8D">
                <w:pPr>
                  <w:jc w:val="center"/>
                  <w:rPr>
                    <w:rFonts w:cstheme="majorBidi"/>
                    <w:b/>
                    <w:bCs/>
                    <w:sz w:val="36"/>
                    <w:szCs w:val="36"/>
                  </w:rPr>
                </w:pPr>
                <w:r>
                  <w:rPr>
                    <w:rFonts w:cstheme="majorBidi"/>
                    <w:b/>
                    <w:bCs/>
                    <w:sz w:val="36"/>
                    <w:szCs w:val="36"/>
                  </w:rPr>
                  <w:t>Computer Networks</w:t>
                </w:r>
              </w:p>
            </w:tc>
          </w:sdtContent>
        </w:sdt>
      </w:tr>
      <w:tr w:rsidR="00BE260D" w14:paraId="4BFA3666" w14:textId="77777777" w:rsidTr="005421DF">
        <w:trPr>
          <w:trHeight w:val="414"/>
          <w:jc w:val="center"/>
        </w:trPr>
        <w:tc>
          <w:tcPr>
            <w:tcW w:w="3449" w:type="dxa"/>
            <w:vAlign w:val="center"/>
          </w:tcPr>
          <w:p w14:paraId="57A7BC83" w14:textId="77777777" w:rsidR="00BE260D" w:rsidRPr="00F1634A" w:rsidRDefault="00BE260D" w:rsidP="00415C8D">
            <w:pPr>
              <w:jc w:val="center"/>
              <w:rPr>
                <w:rFonts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3449" w:type="dxa"/>
            <w:vAlign w:val="center"/>
          </w:tcPr>
          <w:p w14:paraId="58F7E579" w14:textId="77777777" w:rsidR="00BE260D" w:rsidRPr="00F1634A" w:rsidRDefault="00BE260D" w:rsidP="00415C8D">
            <w:pPr>
              <w:jc w:val="center"/>
              <w:rPr>
                <w:rFonts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3450" w:type="dxa"/>
            <w:vAlign w:val="center"/>
          </w:tcPr>
          <w:p w14:paraId="392B44C6" w14:textId="77777777" w:rsidR="00BE260D" w:rsidRPr="00F1634A" w:rsidRDefault="00BE260D" w:rsidP="00415C8D">
            <w:pPr>
              <w:jc w:val="center"/>
              <w:rPr>
                <w:rFonts w:cstheme="majorBidi"/>
                <w:b/>
                <w:bCs/>
                <w:sz w:val="36"/>
                <w:szCs w:val="36"/>
              </w:rPr>
            </w:pPr>
          </w:p>
        </w:tc>
      </w:tr>
      <w:tr w:rsidR="004007A0" w14:paraId="4A8CBC78" w14:textId="77777777" w:rsidTr="005421DF">
        <w:trPr>
          <w:trHeight w:val="463"/>
          <w:jc w:val="center"/>
        </w:trPr>
        <w:tc>
          <w:tcPr>
            <w:tcW w:w="10348" w:type="dxa"/>
            <w:gridSpan w:val="3"/>
            <w:vAlign w:val="center"/>
          </w:tcPr>
          <w:p w14:paraId="5905B20F" w14:textId="5428D889" w:rsidR="004007A0" w:rsidRPr="00F1634A" w:rsidRDefault="00673C4B" w:rsidP="00415C8D">
            <w:pPr>
              <w:jc w:val="center"/>
              <w:rPr>
                <w:rFonts w:cstheme="majorBidi"/>
                <w:b/>
                <w:bCs/>
                <w:sz w:val="36"/>
                <w:szCs w:val="36"/>
              </w:rPr>
            </w:pPr>
            <w:r>
              <w:rPr>
                <w:rFonts w:cstheme="majorBidi"/>
                <w:b/>
                <w:bCs/>
                <w:sz w:val="36"/>
                <w:szCs w:val="36"/>
              </w:rPr>
              <w:t>Multi-Player Game State Synchronization</w:t>
            </w:r>
          </w:p>
        </w:tc>
      </w:tr>
      <w:tr w:rsidR="004007A0" w14:paraId="3DB5DFED" w14:textId="77777777" w:rsidTr="005421DF">
        <w:trPr>
          <w:trHeight w:val="559"/>
          <w:jc w:val="center"/>
        </w:trPr>
        <w:tc>
          <w:tcPr>
            <w:tcW w:w="10348" w:type="dxa"/>
            <w:gridSpan w:val="3"/>
            <w:vAlign w:val="center"/>
          </w:tcPr>
          <w:p w14:paraId="14272B54" w14:textId="2E17F9D0" w:rsidR="004007A0" w:rsidRPr="00AC1BC3" w:rsidRDefault="004007A0" w:rsidP="00895674">
            <w:pPr>
              <w:jc w:val="center"/>
              <w:rPr>
                <w:u w:val="single"/>
              </w:rPr>
            </w:pPr>
          </w:p>
        </w:tc>
      </w:tr>
      <w:tr w:rsidR="00BE260D" w14:paraId="7F4FEC6A" w14:textId="77777777" w:rsidTr="005421DF">
        <w:trPr>
          <w:trHeight w:val="414"/>
          <w:jc w:val="center"/>
        </w:trPr>
        <w:tc>
          <w:tcPr>
            <w:tcW w:w="3449" w:type="dxa"/>
            <w:vAlign w:val="center"/>
          </w:tcPr>
          <w:p w14:paraId="055C5999" w14:textId="77777777" w:rsidR="00BE260D" w:rsidRPr="00A11E55" w:rsidRDefault="00BE260D" w:rsidP="00415C8D">
            <w:pPr>
              <w:jc w:val="center"/>
              <w:rPr>
                <w:rFonts w:cstheme="majorBidi"/>
              </w:rPr>
            </w:pPr>
          </w:p>
        </w:tc>
        <w:tc>
          <w:tcPr>
            <w:tcW w:w="3449" w:type="dxa"/>
            <w:vAlign w:val="center"/>
          </w:tcPr>
          <w:p w14:paraId="42E5F589" w14:textId="77777777" w:rsidR="00BE260D" w:rsidRPr="00A11E55" w:rsidRDefault="00BE260D" w:rsidP="00415C8D">
            <w:pPr>
              <w:jc w:val="center"/>
              <w:rPr>
                <w:rFonts w:cstheme="majorBidi"/>
              </w:rPr>
            </w:pPr>
          </w:p>
        </w:tc>
        <w:tc>
          <w:tcPr>
            <w:tcW w:w="3450" w:type="dxa"/>
            <w:vAlign w:val="center"/>
          </w:tcPr>
          <w:p w14:paraId="0B095008" w14:textId="77777777" w:rsidR="00BE260D" w:rsidRPr="00A11E55" w:rsidRDefault="00BE260D" w:rsidP="00415C8D">
            <w:pPr>
              <w:jc w:val="center"/>
              <w:rPr>
                <w:rFonts w:cstheme="majorBidi"/>
              </w:rPr>
            </w:pPr>
          </w:p>
        </w:tc>
      </w:tr>
      <w:tr w:rsidR="00BE260D" w14:paraId="66B46885" w14:textId="77777777" w:rsidTr="005421DF">
        <w:trPr>
          <w:trHeight w:val="414"/>
          <w:jc w:val="center"/>
        </w:trPr>
        <w:tc>
          <w:tcPr>
            <w:tcW w:w="3449" w:type="dxa"/>
            <w:vAlign w:val="center"/>
          </w:tcPr>
          <w:p w14:paraId="382D9079" w14:textId="77777777" w:rsidR="00BE260D" w:rsidRPr="00A11E55" w:rsidRDefault="00BE260D" w:rsidP="00415C8D">
            <w:pPr>
              <w:jc w:val="center"/>
              <w:rPr>
                <w:rFonts w:cstheme="majorBidi"/>
              </w:rPr>
            </w:pPr>
          </w:p>
        </w:tc>
        <w:tc>
          <w:tcPr>
            <w:tcW w:w="3449" w:type="dxa"/>
            <w:vAlign w:val="center"/>
          </w:tcPr>
          <w:p w14:paraId="470C5670" w14:textId="77777777" w:rsidR="00BE260D" w:rsidRPr="00A11E55" w:rsidRDefault="00BE260D" w:rsidP="00415C8D">
            <w:pPr>
              <w:jc w:val="center"/>
              <w:rPr>
                <w:rFonts w:cstheme="majorBidi"/>
              </w:rPr>
            </w:pPr>
          </w:p>
        </w:tc>
        <w:tc>
          <w:tcPr>
            <w:tcW w:w="3450" w:type="dxa"/>
            <w:vAlign w:val="center"/>
          </w:tcPr>
          <w:p w14:paraId="3F5CD06B" w14:textId="77777777" w:rsidR="00BE260D" w:rsidRPr="00A11E55" w:rsidRDefault="00BE260D" w:rsidP="00415C8D">
            <w:pPr>
              <w:jc w:val="center"/>
              <w:rPr>
                <w:rFonts w:cstheme="majorBidi"/>
              </w:rPr>
            </w:pPr>
          </w:p>
        </w:tc>
      </w:tr>
      <w:tr w:rsidR="002E1C17" w14:paraId="24C90D95" w14:textId="77777777" w:rsidTr="005421DF">
        <w:trPr>
          <w:trHeight w:val="414"/>
          <w:jc w:val="center"/>
        </w:trPr>
        <w:tc>
          <w:tcPr>
            <w:tcW w:w="3449" w:type="dxa"/>
            <w:vAlign w:val="center"/>
          </w:tcPr>
          <w:p w14:paraId="321A9361" w14:textId="77777777" w:rsidR="002E1C17" w:rsidRPr="00A11E55" w:rsidRDefault="002E1C17" w:rsidP="00415C8D">
            <w:pPr>
              <w:jc w:val="center"/>
              <w:rPr>
                <w:rFonts w:cstheme="majorBidi"/>
              </w:rPr>
            </w:pPr>
          </w:p>
        </w:tc>
        <w:tc>
          <w:tcPr>
            <w:tcW w:w="6899" w:type="dxa"/>
            <w:gridSpan w:val="2"/>
            <w:vAlign w:val="center"/>
          </w:tcPr>
          <w:p w14:paraId="4094BAA4" w14:textId="6961B56F" w:rsidR="002E1C17" w:rsidRPr="002E1C17" w:rsidRDefault="002E1C17" w:rsidP="00415C8D">
            <w:pPr>
              <w:jc w:val="center"/>
              <w:rPr>
                <w:rFonts w:cstheme="majorBidi"/>
                <w:b/>
                <w:bCs/>
              </w:rPr>
            </w:pPr>
            <w:r w:rsidRPr="002E1C17">
              <w:rPr>
                <w:rFonts w:cstheme="majorBidi"/>
                <w:b/>
                <w:bCs/>
                <w:sz w:val="36"/>
                <w:szCs w:val="36"/>
              </w:rPr>
              <w:t>Team</w:t>
            </w:r>
            <w:r w:rsidR="006235AB">
              <w:rPr>
                <w:rFonts w:cstheme="majorBidi"/>
                <w:b/>
                <w:bCs/>
                <w:sz w:val="36"/>
                <w:szCs w:val="36"/>
              </w:rPr>
              <w:t xml:space="preserve"> 25</w:t>
            </w:r>
          </w:p>
        </w:tc>
      </w:tr>
      <w:tr w:rsidR="002E1C17" w14:paraId="16CFE2CC" w14:textId="77777777" w:rsidTr="005421DF">
        <w:trPr>
          <w:trHeight w:val="414"/>
          <w:jc w:val="center"/>
        </w:trPr>
        <w:tc>
          <w:tcPr>
            <w:tcW w:w="3449" w:type="dxa"/>
            <w:vAlign w:val="center"/>
          </w:tcPr>
          <w:p w14:paraId="501AC51A" w14:textId="77777777" w:rsidR="002E1C17" w:rsidRPr="00A11E55" w:rsidRDefault="002E1C17" w:rsidP="002E1C17">
            <w:pPr>
              <w:rPr>
                <w:rFonts w:cstheme="majorBidi"/>
              </w:rPr>
            </w:pPr>
            <w:r w:rsidRPr="00F1634A">
              <w:rPr>
                <w:rFonts w:cstheme="majorBidi"/>
                <w:sz w:val="28"/>
                <w:szCs w:val="28"/>
              </w:rPr>
              <w:t>Done by:</w:t>
            </w:r>
          </w:p>
        </w:tc>
        <w:tc>
          <w:tcPr>
            <w:tcW w:w="3449" w:type="dxa"/>
            <w:vAlign w:val="center"/>
          </w:tcPr>
          <w:p w14:paraId="2E084439" w14:textId="3125352E" w:rsidR="002E1C17" w:rsidRPr="00A11E55" w:rsidRDefault="002E1C17" w:rsidP="002E1C17">
            <w:pPr>
              <w:rPr>
                <w:rFonts w:cstheme="majorBidi"/>
              </w:rPr>
            </w:pPr>
            <w:r>
              <w:rPr>
                <w:rFonts w:cstheme="majorBidi"/>
                <w:sz w:val="28"/>
                <w:szCs w:val="28"/>
              </w:rPr>
              <w:t>Ahmed H</w:t>
            </w:r>
            <w:r w:rsidR="006235AB">
              <w:rPr>
                <w:rFonts w:cstheme="majorBidi"/>
                <w:sz w:val="28"/>
                <w:szCs w:val="28"/>
              </w:rPr>
              <w:t>azem</w:t>
            </w:r>
            <w:r>
              <w:rPr>
                <w:rFonts w:cstheme="majorBidi"/>
                <w:sz w:val="28"/>
                <w:szCs w:val="28"/>
              </w:rPr>
              <w:t xml:space="preserve"> Khalil</w:t>
            </w:r>
          </w:p>
        </w:tc>
        <w:tc>
          <w:tcPr>
            <w:tcW w:w="3450" w:type="dxa"/>
            <w:vAlign w:val="center"/>
          </w:tcPr>
          <w:p w14:paraId="0E2E0704" w14:textId="77777777" w:rsidR="002E1C17" w:rsidRPr="00D50073" w:rsidRDefault="002E1C17" w:rsidP="002E1C17">
            <w:pPr>
              <w:jc w:val="right"/>
              <w:rPr>
                <w:rFonts w:cstheme="majorBidi"/>
                <w:sz w:val="28"/>
                <w:szCs w:val="28"/>
              </w:rPr>
            </w:pPr>
            <w:r w:rsidRPr="00D50073">
              <w:rPr>
                <w:rFonts w:cstheme="majorBidi"/>
                <w:sz w:val="28"/>
                <w:szCs w:val="28"/>
              </w:rPr>
              <w:t>22P0226</w:t>
            </w:r>
          </w:p>
        </w:tc>
      </w:tr>
      <w:tr w:rsidR="002E1C17" w14:paraId="65BE5681" w14:textId="77777777" w:rsidTr="005421DF">
        <w:trPr>
          <w:trHeight w:val="414"/>
          <w:jc w:val="center"/>
        </w:trPr>
        <w:tc>
          <w:tcPr>
            <w:tcW w:w="3449" w:type="dxa"/>
            <w:vAlign w:val="center"/>
          </w:tcPr>
          <w:p w14:paraId="403C6461" w14:textId="77777777" w:rsidR="002E1C17" w:rsidRPr="00A11E55" w:rsidRDefault="002E1C17" w:rsidP="002E1C17">
            <w:pPr>
              <w:jc w:val="center"/>
              <w:rPr>
                <w:rFonts w:cstheme="majorBidi"/>
              </w:rPr>
            </w:pPr>
          </w:p>
        </w:tc>
        <w:tc>
          <w:tcPr>
            <w:tcW w:w="3449" w:type="dxa"/>
            <w:vAlign w:val="center"/>
          </w:tcPr>
          <w:p w14:paraId="67E3C6E3" w14:textId="5A4C0D2F" w:rsidR="002E1C17" w:rsidRPr="00D50073" w:rsidRDefault="00D50073" w:rsidP="00D50073">
            <w:pPr>
              <w:rPr>
                <w:rFonts w:cstheme="majorBidi"/>
                <w:sz w:val="28"/>
                <w:szCs w:val="28"/>
              </w:rPr>
            </w:pPr>
            <w:r w:rsidRPr="00D50073">
              <w:rPr>
                <w:rFonts w:cstheme="majorBidi"/>
                <w:sz w:val="28"/>
                <w:szCs w:val="28"/>
              </w:rPr>
              <w:t>Karim H</w:t>
            </w:r>
            <w:r w:rsidR="006235AB">
              <w:rPr>
                <w:rFonts w:cstheme="majorBidi"/>
                <w:sz w:val="28"/>
                <w:szCs w:val="28"/>
              </w:rPr>
              <w:t>atem</w:t>
            </w:r>
          </w:p>
        </w:tc>
        <w:tc>
          <w:tcPr>
            <w:tcW w:w="3450" w:type="dxa"/>
            <w:vAlign w:val="center"/>
          </w:tcPr>
          <w:p w14:paraId="2851D0A7" w14:textId="4DD619C9" w:rsidR="002E1C17" w:rsidRPr="00D50073" w:rsidRDefault="00D50073" w:rsidP="00D50073">
            <w:pPr>
              <w:jc w:val="right"/>
              <w:rPr>
                <w:rFonts w:cstheme="majorBidi"/>
                <w:sz w:val="28"/>
                <w:szCs w:val="28"/>
              </w:rPr>
            </w:pPr>
            <w:r>
              <w:rPr>
                <w:rFonts w:cstheme="majorBidi"/>
                <w:sz w:val="28"/>
                <w:szCs w:val="28"/>
              </w:rPr>
              <w:t>22P0153</w:t>
            </w:r>
          </w:p>
        </w:tc>
      </w:tr>
      <w:tr w:rsidR="006235AB" w14:paraId="554E89CA" w14:textId="77777777" w:rsidTr="005421DF">
        <w:trPr>
          <w:trHeight w:val="414"/>
          <w:jc w:val="center"/>
        </w:trPr>
        <w:tc>
          <w:tcPr>
            <w:tcW w:w="3449" w:type="dxa"/>
            <w:vAlign w:val="center"/>
          </w:tcPr>
          <w:p w14:paraId="520989C6" w14:textId="77777777" w:rsidR="006235AB" w:rsidRPr="00A11E55" w:rsidRDefault="006235AB" w:rsidP="006235AB">
            <w:pPr>
              <w:jc w:val="center"/>
              <w:rPr>
                <w:rFonts w:cstheme="majorBidi"/>
              </w:rPr>
            </w:pPr>
          </w:p>
        </w:tc>
        <w:tc>
          <w:tcPr>
            <w:tcW w:w="3449" w:type="dxa"/>
            <w:vAlign w:val="center"/>
          </w:tcPr>
          <w:p w14:paraId="52F754E2" w14:textId="15927D33" w:rsidR="006235AB" w:rsidRPr="00D50073" w:rsidRDefault="006235AB" w:rsidP="006235AB">
            <w:pPr>
              <w:rPr>
                <w:rFonts w:cstheme="majorBidi"/>
                <w:sz w:val="28"/>
                <w:szCs w:val="28"/>
              </w:rPr>
            </w:pPr>
            <w:r>
              <w:rPr>
                <w:rFonts w:cstheme="majorBidi"/>
                <w:sz w:val="28"/>
                <w:szCs w:val="28"/>
              </w:rPr>
              <w:t xml:space="preserve">Ahmed Aabdallah </w:t>
            </w:r>
            <w:proofErr w:type="spellStart"/>
            <w:r>
              <w:rPr>
                <w:rFonts w:cstheme="majorBidi"/>
                <w:sz w:val="28"/>
                <w:szCs w:val="28"/>
              </w:rPr>
              <w:t>Nofull</w:t>
            </w:r>
            <w:proofErr w:type="spellEnd"/>
          </w:p>
        </w:tc>
        <w:tc>
          <w:tcPr>
            <w:tcW w:w="3450" w:type="dxa"/>
            <w:vAlign w:val="center"/>
          </w:tcPr>
          <w:p w14:paraId="758047C7" w14:textId="3CC1985E" w:rsidR="006235AB" w:rsidRPr="00D50073" w:rsidRDefault="006235AB" w:rsidP="006235AB">
            <w:pPr>
              <w:jc w:val="right"/>
              <w:rPr>
                <w:rFonts w:cstheme="majorBidi"/>
                <w:sz w:val="28"/>
                <w:szCs w:val="28"/>
              </w:rPr>
            </w:pPr>
            <w:r>
              <w:rPr>
                <w:rFonts w:cstheme="majorBidi"/>
                <w:sz w:val="28"/>
                <w:szCs w:val="28"/>
              </w:rPr>
              <w:t>22P0255</w:t>
            </w:r>
          </w:p>
        </w:tc>
      </w:tr>
      <w:tr w:rsidR="006235AB" w14:paraId="6F03BA55" w14:textId="77777777" w:rsidTr="005421DF">
        <w:trPr>
          <w:trHeight w:val="414"/>
          <w:jc w:val="center"/>
        </w:trPr>
        <w:tc>
          <w:tcPr>
            <w:tcW w:w="3449" w:type="dxa"/>
            <w:vAlign w:val="center"/>
          </w:tcPr>
          <w:p w14:paraId="4108E4D2" w14:textId="77777777" w:rsidR="006235AB" w:rsidRPr="00A11E55" w:rsidRDefault="006235AB" w:rsidP="006235AB">
            <w:pPr>
              <w:jc w:val="center"/>
              <w:rPr>
                <w:rFonts w:cstheme="majorBidi"/>
              </w:rPr>
            </w:pPr>
          </w:p>
        </w:tc>
        <w:tc>
          <w:tcPr>
            <w:tcW w:w="3449" w:type="dxa"/>
            <w:vAlign w:val="center"/>
          </w:tcPr>
          <w:p w14:paraId="0D3F2F59" w14:textId="7FBFAB68" w:rsidR="006235AB" w:rsidRPr="00D50073" w:rsidRDefault="006235AB" w:rsidP="006235AB">
            <w:pPr>
              <w:rPr>
                <w:rFonts w:cstheme="majorBidi"/>
                <w:sz w:val="28"/>
                <w:szCs w:val="28"/>
              </w:rPr>
            </w:pPr>
            <w:r>
              <w:rPr>
                <w:rFonts w:cstheme="majorBidi"/>
                <w:sz w:val="28"/>
                <w:szCs w:val="28"/>
              </w:rPr>
              <w:t>Mohamed A</w:t>
            </w:r>
            <w:r w:rsidR="003D757E">
              <w:rPr>
                <w:rFonts w:cstheme="majorBidi"/>
                <w:sz w:val="28"/>
                <w:szCs w:val="28"/>
              </w:rPr>
              <w:t>mir</w:t>
            </w:r>
            <w:r>
              <w:rPr>
                <w:rFonts w:cstheme="majorBidi"/>
                <w:sz w:val="28"/>
                <w:szCs w:val="28"/>
              </w:rPr>
              <w:t xml:space="preserve"> Kamal</w:t>
            </w:r>
          </w:p>
        </w:tc>
        <w:tc>
          <w:tcPr>
            <w:tcW w:w="3450" w:type="dxa"/>
            <w:vAlign w:val="center"/>
          </w:tcPr>
          <w:p w14:paraId="4C0821C1" w14:textId="0DD0C547" w:rsidR="006235AB" w:rsidRPr="00D50073" w:rsidRDefault="006235AB" w:rsidP="006235AB">
            <w:pPr>
              <w:jc w:val="right"/>
              <w:rPr>
                <w:rFonts w:cstheme="majorBidi"/>
                <w:sz w:val="28"/>
                <w:szCs w:val="28"/>
              </w:rPr>
            </w:pPr>
            <w:r w:rsidRPr="006235AB">
              <w:rPr>
                <w:rFonts w:cstheme="majorBidi"/>
                <w:sz w:val="28"/>
                <w:szCs w:val="28"/>
              </w:rPr>
              <w:t>2301144</w:t>
            </w:r>
          </w:p>
        </w:tc>
      </w:tr>
      <w:tr w:rsidR="006235AB" w14:paraId="6E8F13F8" w14:textId="77777777" w:rsidTr="005421DF">
        <w:trPr>
          <w:trHeight w:val="414"/>
          <w:jc w:val="center"/>
        </w:trPr>
        <w:tc>
          <w:tcPr>
            <w:tcW w:w="3449" w:type="dxa"/>
            <w:vAlign w:val="center"/>
          </w:tcPr>
          <w:p w14:paraId="6AF78184" w14:textId="77777777" w:rsidR="006235AB" w:rsidRPr="00A11E55" w:rsidRDefault="006235AB" w:rsidP="006235AB">
            <w:pPr>
              <w:jc w:val="center"/>
              <w:rPr>
                <w:rFonts w:cstheme="majorBidi"/>
              </w:rPr>
            </w:pPr>
          </w:p>
        </w:tc>
        <w:tc>
          <w:tcPr>
            <w:tcW w:w="3449" w:type="dxa"/>
            <w:vAlign w:val="center"/>
          </w:tcPr>
          <w:p w14:paraId="34308EC1" w14:textId="26A3E7AE" w:rsidR="006235AB" w:rsidRDefault="006235AB" w:rsidP="006235AB">
            <w:pPr>
              <w:rPr>
                <w:rFonts w:cstheme="majorBidi"/>
                <w:sz w:val="28"/>
                <w:szCs w:val="28"/>
              </w:rPr>
            </w:pPr>
            <w:r>
              <w:rPr>
                <w:rFonts w:cstheme="majorBidi"/>
                <w:sz w:val="28"/>
                <w:szCs w:val="28"/>
              </w:rPr>
              <w:t>Youssef Maged Mores</w:t>
            </w:r>
          </w:p>
        </w:tc>
        <w:tc>
          <w:tcPr>
            <w:tcW w:w="3450" w:type="dxa"/>
            <w:vAlign w:val="center"/>
          </w:tcPr>
          <w:p w14:paraId="45E147DF" w14:textId="5FB7A6A6" w:rsidR="006235AB" w:rsidRDefault="006235AB" w:rsidP="006235AB">
            <w:pPr>
              <w:jc w:val="right"/>
              <w:rPr>
                <w:rFonts w:cstheme="majorBidi"/>
                <w:sz w:val="28"/>
                <w:szCs w:val="28"/>
              </w:rPr>
            </w:pPr>
            <w:r w:rsidRPr="00DA4406">
              <w:rPr>
                <w:rFonts w:cstheme="majorBidi"/>
                <w:sz w:val="28"/>
                <w:szCs w:val="28"/>
              </w:rPr>
              <w:t>2301081</w:t>
            </w:r>
          </w:p>
        </w:tc>
      </w:tr>
      <w:tr w:rsidR="006235AB" w14:paraId="725F2E4D" w14:textId="77777777" w:rsidTr="005421DF">
        <w:trPr>
          <w:trHeight w:val="414"/>
          <w:jc w:val="center"/>
        </w:trPr>
        <w:tc>
          <w:tcPr>
            <w:tcW w:w="3449" w:type="dxa"/>
            <w:vAlign w:val="center"/>
          </w:tcPr>
          <w:p w14:paraId="7D104B2E" w14:textId="77777777" w:rsidR="006235AB" w:rsidRPr="00A11E55" w:rsidRDefault="006235AB" w:rsidP="006235AB">
            <w:pPr>
              <w:jc w:val="center"/>
              <w:rPr>
                <w:rFonts w:cstheme="majorBidi"/>
              </w:rPr>
            </w:pPr>
          </w:p>
        </w:tc>
        <w:tc>
          <w:tcPr>
            <w:tcW w:w="3449" w:type="dxa"/>
            <w:vAlign w:val="center"/>
          </w:tcPr>
          <w:p w14:paraId="75213119" w14:textId="46A74747" w:rsidR="006235AB" w:rsidRPr="00D50073" w:rsidRDefault="006235AB" w:rsidP="006235AB">
            <w:pPr>
              <w:rPr>
                <w:rFonts w:cstheme="majorBidi"/>
                <w:sz w:val="28"/>
                <w:szCs w:val="28"/>
              </w:rPr>
            </w:pPr>
            <w:r>
              <w:rPr>
                <w:rFonts w:cstheme="majorBidi"/>
                <w:sz w:val="28"/>
                <w:szCs w:val="28"/>
              </w:rPr>
              <w:t>Marwan W</w:t>
            </w:r>
            <w:r w:rsidR="003D757E">
              <w:rPr>
                <w:rFonts w:cstheme="majorBidi"/>
                <w:sz w:val="28"/>
                <w:szCs w:val="28"/>
              </w:rPr>
              <w:t>agih</w:t>
            </w:r>
            <w:r>
              <w:rPr>
                <w:rFonts w:cstheme="majorBidi"/>
                <w:sz w:val="28"/>
                <w:szCs w:val="28"/>
              </w:rPr>
              <w:t xml:space="preserve"> Mohamed</w:t>
            </w:r>
          </w:p>
        </w:tc>
        <w:tc>
          <w:tcPr>
            <w:tcW w:w="3450" w:type="dxa"/>
            <w:vAlign w:val="center"/>
          </w:tcPr>
          <w:p w14:paraId="156582FF" w14:textId="16B4FA88" w:rsidR="006235AB" w:rsidRPr="00D50073" w:rsidRDefault="006235AB" w:rsidP="006235AB">
            <w:pPr>
              <w:jc w:val="right"/>
              <w:rPr>
                <w:rFonts w:cstheme="majorBidi"/>
                <w:sz w:val="28"/>
                <w:szCs w:val="28"/>
              </w:rPr>
            </w:pPr>
            <w:r>
              <w:rPr>
                <w:rFonts w:cstheme="majorBidi"/>
                <w:sz w:val="28"/>
                <w:szCs w:val="28"/>
              </w:rPr>
              <w:t>23P0247</w:t>
            </w:r>
          </w:p>
        </w:tc>
      </w:tr>
      <w:tr w:rsidR="002E1C17" w14:paraId="04C00A00" w14:textId="77777777" w:rsidTr="005421DF">
        <w:trPr>
          <w:trHeight w:val="414"/>
          <w:jc w:val="center"/>
        </w:trPr>
        <w:tc>
          <w:tcPr>
            <w:tcW w:w="3449" w:type="dxa"/>
            <w:vAlign w:val="center"/>
          </w:tcPr>
          <w:p w14:paraId="039D9B47" w14:textId="77777777" w:rsidR="002E1C17" w:rsidRPr="00F1634A" w:rsidRDefault="002E1C17" w:rsidP="002E1C17">
            <w:pPr>
              <w:rPr>
                <w:rFonts w:cstheme="majorBidi"/>
                <w:sz w:val="28"/>
                <w:szCs w:val="28"/>
              </w:rPr>
            </w:pPr>
          </w:p>
        </w:tc>
        <w:tc>
          <w:tcPr>
            <w:tcW w:w="3449" w:type="dxa"/>
            <w:vAlign w:val="center"/>
          </w:tcPr>
          <w:p w14:paraId="505AB6C1" w14:textId="77777777" w:rsidR="002E1C17" w:rsidRPr="00F1634A" w:rsidRDefault="002E1C17" w:rsidP="002E1C17">
            <w:pPr>
              <w:jc w:val="center"/>
              <w:rPr>
                <w:rFonts w:cstheme="majorBidi"/>
                <w:sz w:val="28"/>
                <w:szCs w:val="28"/>
              </w:rPr>
            </w:pPr>
          </w:p>
        </w:tc>
        <w:tc>
          <w:tcPr>
            <w:tcW w:w="3450" w:type="dxa"/>
            <w:vAlign w:val="center"/>
          </w:tcPr>
          <w:p w14:paraId="4321DA49" w14:textId="77777777" w:rsidR="002E1C17" w:rsidRPr="00F1634A" w:rsidRDefault="002E1C17" w:rsidP="002E1C17">
            <w:pPr>
              <w:jc w:val="center"/>
              <w:rPr>
                <w:rFonts w:cstheme="majorBidi"/>
                <w:sz w:val="28"/>
                <w:szCs w:val="28"/>
              </w:rPr>
            </w:pPr>
          </w:p>
        </w:tc>
      </w:tr>
      <w:tr w:rsidR="002E1C17" w14:paraId="4F7376F7" w14:textId="77777777" w:rsidTr="005421DF">
        <w:trPr>
          <w:trHeight w:val="411"/>
          <w:jc w:val="center"/>
        </w:trPr>
        <w:tc>
          <w:tcPr>
            <w:tcW w:w="3449" w:type="dxa"/>
            <w:vMerge w:val="restart"/>
            <w:vAlign w:val="center"/>
          </w:tcPr>
          <w:p w14:paraId="564C4F8E" w14:textId="77777777" w:rsidR="002E1C17" w:rsidRPr="00F1634A" w:rsidRDefault="002E1C17" w:rsidP="002E1C17">
            <w:pPr>
              <w:rPr>
                <w:rFonts w:cstheme="majorBidi"/>
                <w:sz w:val="28"/>
                <w:szCs w:val="28"/>
              </w:rPr>
            </w:pPr>
            <w:r w:rsidRPr="00F1634A">
              <w:rPr>
                <w:rFonts w:cstheme="majorBidi"/>
                <w:sz w:val="28"/>
                <w:szCs w:val="28"/>
              </w:rPr>
              <w:t>Delivered to</w:t>
            </w:r>
            <w:r>
              <w:rPr>
                <w:rFonts w:cstheme="majorBidi"/>
                <w:sz w:val="28"/>
                <w:szCs w:val="28"/>
              </w:rPr>
              <w:t>:</w:t>
            </w:r>
          </w:p>
        </w:tc>
        <w:tc>
          <w:tcPr>
            <w:tcW w:w="3449" w:type="dxa"/>
            <w:vAlign w:val="center"/>
          </w:tcPr>
          <w:p w14:paraId="4894E535" w14:textId="77777777" w:rsidR="002E1C17" w:rsidRPr="00F1634A" w:rsidRDefault="002E1C17" w:rsidP="002E1C17">
            <w:pPr>
              <w:jc w:val="center"/>
              <w:rPr>
                <w:rFonts w:cstheme="majorBidi"/>
                <w:sz w:val="28"/>
                <w:szCs w:val="28"/>
              </w:rPr>
            </w:pPr>
          </w:p>
        </w:tc>
        <w:tc>
          <w:tcPr>
            <w:tcW w:w="3450" w:type="dxa"/>
            <w:vAlign w:val="center"/>
          </w:tcPr>
          <w:p w14:paraId="132A0E4E" w14:textId="565D6197" w:rsidR="002E1C17" w:rsidRPr="00F1634A" w:rsidRDefault="002E1C17" w:rsidP="002E1C17">
            <w:pPr>
              <w:jc w:val="center"/>
              <w:rPr>
                <w:rFonts w:cstheme="majorBidi"/>
                <w:sz w:val="28"/>
                <w:szCs w:val="28"/>
              </w:rPr>
            </w:pPr>
            <w:r>
              <w:rPr>
                <w:rFonts w:cstheme="majorBidi"/>
                <w:sz w:val="28"/>
                <w:szCs w:val="28"/>
              </w:rPr>
              <w:t xml:space="preserve">Dr. </w:t>
            </w:r>
            <w:r w:rsidR="00D50073">
              <w:rPr>
                <w:rFonts w:cstheme="majorBidi"/>
                <w:sz w:val="28"/>
                <w:szCs w:val="28"/>
              </w:rPr>
              <w:t>Karim Emara</w:t>
            </w:r>
            <w:r w:rsidR="00786D15">
              <w:rPr>
                <w:rFonts w:cstheme="majorBidi"/>
                <w:sz w:val="28"/>
                <w:szCs w:val="28"/>
              </w:rPr>
              <w:br/>
            </w:r>
            <w:r w:rsidR="00BB3167">
              <w:rPr>
                <w:rFonts w:cstheme="majorBidi"/>
                <w:sz w:val="28"/>
                <w:szCs w:val="28"/>
              </w:rPr>
              <w:t>Dr. Ayman</w:t>
            </w:r>
            <w:r w:rsidR="00786D15">
              <w:rPr>
                <w:rFonts w:cstheme="majorBidi"/>
                <w:sz w:val="28"/>
                <w:szCs w:val="28"/>
              </w:rPr>
              <w:t xml:space="preserve"> </w:t>
            </w:r>
            <w:r w:rsidR="008C56C7">
              <w:rPr>
                <w:rFonts w:cstheme="majorBidi"/>
                <w:sz w:val="28"/>
                <w:szCs w:val="28"/>
              </w:rPr>
              <w:t>Bahaa Eldin</w:t>
            </w:r>
          </w:p>
        </w:tc>
      </w:tr>
      <w:tr w:rsidR="002E1C17" w14:paraId="19BD797E" w14:textId="77777777" w:rsidTr="005421DF">
        <w:trPr>
          <w:trHeight w:val="411"/>
          <w:jc w:val="center"/>
        </w:trPr>
        <w:tc>
          <w:tcPr>
            <w:tcW w:w="3449" w:type="dxa"/>
            <w:vMerge/>
            <w:vAlign w:val="center"/>
          </w:tcPr>
          <w:p w14:paraId="1BA7B727" w14:textId="77777777" w:rsidR="002E1C17" w:rsidRPr="00F1634A" w:rsidRDefault="002E1C17" w:rsidP="002E1C17">
            <w:pPr>
              <w:rPr>
                <w:rFonts w:cstheme="majorBidi"/>
                <w:sz w:val="28"/>
                <w:szCs w:val="28"/>
              </w:rPr>
            </w:pPr>
          </w:p>
        </w:tc>
        <w:tc>
          <w:tcPr>
            <w:tcW w:w="3449" w:type="dxa"/>
            <w:vAlign w:val="center"/>
          </w:tcPr>
          <w:p w14:paraId="0C2A0958" w14:textId="77777777" w:rsidR="002E1C17" w:rsidRPr="00F1634A" w:rsidRDefault="002E1C17" w:rsidP="002E1C17">
            <w:pPr>
              <w:jc w:val="center"/>
              <w:rPr>
                <w:rFonts w:cstheme="majorBidi"/>
                <w:sz w:val="28"/>
                <w:szCs w:val="28"/>
              </w:rPr>
            </w:pPr>
          </w:p>
        </w:tc>
        <w:tc>
          <w:tcPr>
            <w:tcW w:w="3450" w:type="dxa"/>
            <w:vAlign w:val="center"/>
          </w:tcPr>
          <w:p w14:paraId="43B534F5" w14:textId="2EA2DCBA" w:rsidR="002E1C17" w:rsidRPr="00F1634A" w:rsidRDefault="002E1C17" w:rsidP="002E1C17">
            <w:pPr>
              <w:jc w:val="center"/>
              <w:rPr>
                <w:rFonts w:cstheme="majorBidi"/>
                <w:sz w:val="28"/>
                <w:szCs w:val="28"/>
              </w:rPr>
            </w:pPr>
            <w:r>
              <w:rPr>
                <w:rFonts w:cstheme="majorBidi"/>
                <w:sz w:val="28"/>
                <w:szCs w:val="28"/>
              </w:rPr>
              <w:t xml:space="preserve">Eng. </w:t>
            </w:r>
            <w:r w:rsidR="00272A01">
              <w:rPr>
                <w:rFonts w:cstheme="majorBidi"/>
                <w:sz w:val="28"/>
                <w:szCs w:val="28"/>
              </w:rPr>
              <w:t>Mina</w:t>
            </w:r>
          </w:p>
        </w:tc>
      </w:tr>
    </w:tbl>
    <w:p w14:paraId="14EA8C20" w14:textId="77777777" w:rsidR="00BE260D" w:rsidRDefault="00BE260D" w:rsidP="004007A0">
      <w:pPr>
        <w:rPr>
          <w:lang w:eastAsia="ko-KR"/>
        </w:rPr>
        <w:sectPr w:rsidR="00BE260D" w:rsidSect="00EA5A4B">
          <w:pgSz w:w="11907" w:h="16840" w:code="9"/>
          <w:pgMar w:top="720" w:right="720" w:bottom="720" w:left="720" w:header="720" w:footer="720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793872374"/>
        <w:docPartObj>
          <w:docPartGallery w:val="Table of Contents"/>
          <w:docPartUnique/>
        </w:docPartObj>
      </w:sdtPr>
      <w:sdtEndPr>
        <w:rPr>
          <w:rFonts w:asciiTheme="majorBidi" w:hAnsiTheme="majorBidi"/>
          <w:b/>
          <w:bCs/>
          <w:noProof/>
          <w:sz w:val="23"/>
        </w:rPr>
      </w:sdtEndPr>
      <w:sdtContent>
        <w:p w14:paraId="050E67B1" w14:textId="77777777" w:rsidR="00BE260D" w:rsidRPr="00D03389" w:rsidRDefault="00BE260D">
          <w:pPr>
            <w:pStyle w:val="TOCHeading"/>
            <w:rPr>
              <w:rFonts w:asciiTheme="majorBidi" w:hAnsiTheme="majorBidi"/>
              <w:b/>
              <w:bCs/>
              <w:sz w:val="40"/>
              <w:szCs w:val="40"/>
            </w:rPr>
          </w:pPr>
          <w:r w:rsidRPr="00D03389">
            <w:rPr>
              <w:rFonts w:asciiTheme="majorBidi" w:hAnsiTheme="majorBidi"/>
              <w:b/>
              <w:bCs/>
              <w:sz w:val="40"/>
              <w:szCs w:val="40"/>
            </w:rPr>
            <w:t>Table of Contents</w:t>
          </w:r>
        </w:p>
        <w:p w14:paraId="5DC103F0" w14:textId="198DEDD4" w:rsidR="007E229D" w:rsidRDefault="00BE260D">
          <w:pPr>
            <w:pStyle w:val="TOC1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36053" w:history="1">
            <w:r w:rsidR="007E229D" w:rsidRPr="004A30B9">
              <w:rPr>
                <w:rStyle w:val="Hyperlink"/>
                <w:noProof/>
              </w:rPr>
              <w:t>1.0 Introduction</w:t>
            </w:r>
            <w:r w:rsidR="007E229D">
              <w:rPr>
                <w:noProof/>
                <w:webHidden/>
              </w:rPr>
              <w:tab/>
            </w:r>
            <w:r w:rsidR="007E229D">
              <w:rPr>
                <w:noProof/>
                <w:webHidden/>
              </w:rPr>
              <w:fldChar w:fldCharType="begin"/>
            </w:r>
            <w:r w:rsidR="007E229D">
              <w:rPr>
                <w:noProof/>
                <w:webHidden/>
              </w:rPr>
              <w:instrText xml:space="preserve"> PAGEREF _Toc216436053 \h </w:instrText>
            </w:r>
            <w:r w:rsidR="007E229D">
              <w:rPr>
                <w:noProof/>
                <w:webHidden/>
              </w:rPr>
            </w:r>
            <w:r w:rsidR="007E229D">
              <w:rPr>
                <w:noProof/>
                <w:webHidden/>
              </w:rPr>
              <w:fldChar w:fldCharType="separate"/>
            </w:r>
            <w:r w:rsidR="00781172">
              <w:rPr>
                <w:noProof/>
                <w:webHidden/>
              </w:rPr>
              <w:t>3</w:t>
            </w:r>
            <w:r w:rsidR="007E229D">
              <w:rPr>
                <w:noProof/>
                <w:webHidden/>
              </w:rPr>
              <w:fldChar w:fldCharType="end"/>
            </w:r>
          </w:hyperlink>
        </w:p>
        <w:p w14:paraId="50C107B8" w14:textId="753F8CB1" w:rsidR="007E229D" w:rsidRDefault="007E229D">
          <w:pPr>
            <w:pStyle w:val="TOC1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6436054" w:history="1">
            <w:r w:rsidRPr="004A30B9">
              <w:rPr>
                <w:rStyle w:val="Hyperlink"/>
                <w:noProof/>
              </w:rPr>
              <w:t>2.0 Protocol Header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117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20F83" w14:textId="43F13CFD" w:rsidR="007E229D" w:rsidRDefault="007E229D">
          <w:pPr>
            <w:pStyle w:val="TOC2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6436055" w:history="1">
            <w:r w:rsidRPr="004A30B9">
              <w:rPr>
                <w:rStyle w:val="Hyperlink"/>
                <w:noProof/>
              </w:rPr>
              <w:t>2.1 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117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9DD1F" w14:textId="3C2F1FB0" w:rsidR="007E229D" w:rsidRDefault="007E229D">
          <w:pPr>
            <w:pStyle w:val="TOC2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6436056" w:history="1">
            <w:r w:rsidRPr="004A30B9">
              <w:rPr>
                <w:rStyle w:val="Hyperlink"/>
                <w:noProof/>
              </w:rPr>
              <w:t>2.2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117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4C182" w14:textId="772D0B2D" w:rsidR="007E229D" w:rsidRDefault="007E229D">
          <w:pPr>
            <w:pStyle w:val="TOC2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6436057" w:history="1">
            <w:r w:rsidRPr="004A30B9">
              <w:rPr>
                <w:rStyle w:val="Hyperlink"/>
                <w:noProof/>
              </w:rPr>
              <w:t>2.3 Sequence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117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06A7F" w14:textId="68159AEF" w:rsidR="007E229D" w:rsidRDefault="007E229D">
          <w:pPr>
            <w:pStyle w:val="TOC2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6436058" w:history="1">
            <w:r w:rsidRPr="004A30B9">
              <w:rPr>
                <w:rStyle w:val="Hyperlink"/>
                <w:noProof/>
              </w:rPr>
              <w:t>2.4 Client Finite State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117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274E8" w14:textId="488102DE" w:rsidR="007E229D" w:rsidRDefault="007E229D">
          <w:pPr>
            <w:pStyle w:val="TOC1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6436059" w:history="1">
            <w:r w:rsidRPr="004A30B9">
              <w:rPr>
                <w:rStyle w:val="Hyperlink"/>
                <w:noProof/>
              </w:rPr>
              <w:t>3.0 Message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117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BE244" w14:textId="7C91EB28" w:rsidR="007E229D" w:rsidRDefault="007E229D">
          <w:pPr>
            <w:pStyle w:val="TOC1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6436060" w:history="1">
            <w:r w:rsidRPr="004A30B9">
              <w:rPr>
                <w:rStyle w:val="Hyperlink"/>
                <w:noProof/>
              </w:rPr>
              <w:t>4.0 Communication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117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41974" w14:textId="210A64AA" w:rsidR="007E229D" w:rsidRDefault="007E229D">
          <w:pPr>
            <w:pStyle w:val="TOC2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6436061" w:history="1">
            <w:r w:rsidRPr="004A30B9">
              <w:rPr>
                <w:rStyle w:val="Hyperlink"/>
                <w:noProof/>
              </w:rPr>
              <w:t>4.1 Session Start (Connection Establishment)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117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14D4F" w14:textId="5D67B7E8" w:rsidR="007E229D" w:rsidRDefault="007E229D">
          <w:pPr>
            <w:pStyle w:val="TOC2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6436062" w:history="1">
            <w:r w:rsidRPr="004A30B9">
              <w:rPr>
                <w:rStyle w:val="Hyperlink"/>
                <w:noProof/>
              </w:rPr>
              <w:t>4.2 Normal Data Exchange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117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FA531" w14:textId="7DD47202" w:rsidR="007E229D" w:rsidRDefault="007E229D">
          <w:pPr>
            <w:pStyle w:val="TOC2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6436063" w:history="1">
            <w:r w:rsidRPr="004A30B9">
              <w:rPr>
                <w:rStyle w:val="Hyperlink"/>
                <w:noProof/>
              </w:rPr>
              <w:t>4.3 Error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117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12C4F" w14:textId="1A7E17A0" w:rsidR="007E229D" w:rsidRDefault="007E229D">
          <w:pPr>
            <w:pStyle w:val="TOC2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6436064" w:history="1">
            <w:r w:rsidRPr="004A30B9">
              <w:rPr>
                <w:rStyle w:val="Hyperlink"/>
                <w:noProof/>
              </w:rPr>
              <w:t>4.4 Shutdown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117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D8E90" w14:textId="763F6C31" w:rsidR="007E229D" w:rsidRDefault="007E229D">
          <w:pPr>
            <w:pStyle w:val="TOC1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6436065" w:history="1">
            <w:r w:rsidRPr="004A30B9">
              <w:rPr>
                <w:rStyle w:val="Hyperlink"/>
                <w:noProof/>
              </w:rPr>
              <w:t>5.0 Reliability &amp; Performance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117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32F89" w14:textId="33EF08C9" w:rsidR="007E229D" w:rsidRDefault="007E229D">
          <w:pPr>
            <w:pStyle w:val="TOC2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6436066" w:history="1">
            <w:r w:rsidRPr="004A30B9">
              <w:rPr>
                <w:rStyle w:val="Hyperlink"/>
                <w:noProof/>
              </w:rPr>
              <w:t>5.1 Selective Reliability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117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3731C" w14:textId="10747D83" w:rsidR="007E229D" w:rsidRDefault="007E229D">
          <w:pPr>
            <w:pStyle w:val="TOC2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6436067" w:history="1">
            <w:r w:rsidRPr="004A30B9">
              <w:rPr>
                <w:rStyle w:val="Hyperlink"/>
                <w:noProof/>
              </w:rPr>
              <w:t>5.2 Retransmission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117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3D8EF" w14:textId="743940AB" w:rsidR="007E229D" w:rsidRDefault="007E229D">
          <w:pPr>
            <w:pStyle w:val="TOC2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6436068" w:history="1">
            <w:r w:rsidRPr="004A30B9">
              <w:rPr>
                <w:rStyle w:val="Hyperlink"/>
                <w:noProof/>
              </w:rPr>
              <w:t>5.3 Delta Compression &amp; Bandwidth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117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6018C" w14:textId="77C17128" w:rsidR="007E229D" w:rsidRDefault="007E229D">
          <w:pPr>
            <w:pStyle w:val="TOC2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6436069" w:history="1">
            <w:r w:rsidRPr="004A30B9">
              <w:rPr>
                <w:rStyle w:val="Hyperlink"/>
                <w:noProof/>
              </w:rPr>
              <w:t>5.4 Sequence Manager &amp;</w:t>
            </w:r>
            <w:r w:rsidRPr="004A30B9">
              <w:rPr>
                <w:rStyle w:val="Hyperlink"/>
                <w:noProof/>
              </w:rPr>
              <w:t xml:space="preserve"> </w:t>
            </w:r>
            <w:r w:rsidRPr="004A30B9">
              <w:rPr>
                <w:rStyle w:val="Hyperlink"/>
                <w:noProof/>
              </w:rPr>
              <w:t>Sliding 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117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61E98" w14:textId="682EE72F" w:rsidR="007E229D" w:rsidRDefault="007E229D">
          <w:pPr>
            <w:pStyle w:val="TOC1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6436070" w:history="1">
            <w:r w:rsidRPr="004A30B9">
              <w:rPr>
                <w:rStyle w:val="Hyperlink"/>
                <w:noProof/>
              </w:rPr>
              <w:t>6.0 Experimental Evaluation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117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072AE" w14:textId="2E5A9641" w:rsidR="007E229D" w:rsidRDefault="007E229D">
          <w:pPr>
            <w:pStyle w:val="TOC2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6436071" w:history="1">
            <w:r w:rsidRPr="004A30B9">
              <w:rPr>
                <w:rStyle w:val="Hyperlink"/>
                <w:noProof/>
              </w:rPr>
              <w:t>6.1 Baseline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117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C3F4D" w14:textId="7BF13C70" w:rsidR="007E229D" w:rsidRDefault="007E229D">
          <w:pPr>
            <w:pStyle w:val="TOC2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6436072" w:history="1">
            <w:r w:rsidRPr="004A30B9">
              <w:rPr>
                <w:rStyle w:val="Hyperlink"/>
                <w:noProof/>
              </w:rPr>
              <w:t>6.2 Network Impairment Simulation (Linux NetEm)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117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52863" w14:textId="1044CB0E" w:rsidR="007E229D" w:rsidRDefault="007E229D">
          <w:pPr>
            <w:pStyle w:val="TOC2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6436073" w:history="1">
            <w:r w:rsidRPr="004A30B9">
              <w:rPr>
                <w:rStyle w:val="Hyperlink"/>
                <w:noProof/>
              </w:rPr>
              <w:t>6.3 Metrics Collected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117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B5FBD" w14:textId="290E4992" w:rsidR="007E229D" w:rsidRDefault="007E229D">
          <w:pPr>
            <w:pStyle w:val="TOC2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6436074" w:history="1">
            <w:r w:rsidRPr="004A30B9">
              <w:rPr>
                <w:rStyle w:val="Hyperlink"/>
                <w:noProof/>
              </w:rPr>
              <w:t>6.4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117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4C693" w14:textId="5900E066" w:rsidR="007E229D" w:rsidRDefault="007E229D">
          <w:pPr>
            <w:pStyle w:val="TOC1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6436075" w:history="1">
            <w:r w:rsidRPr="004A30B9">
              <w:rPr>
                <w:rStyle w:val="Hyperlink"/>
                <w:noProof/>
              </w:rPr>
              <w:t xml:space="preserve">7.0 </w:t>
            </w:r>
            <w:r w:rsidRPr="004A30B9">
              <w:rPr>
                <w:rStyle w:val="Hyperlink"/>
                <w:bCs/>
                <w:noProof/>
              </w:rPr>
              <w:t>Example Use Case Walkthrough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117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4703E" w14:textId="26F2EB6B" w:rsidR="002E1C17" w:rsidRPr="00896552" w:rsidRDefault="00BE260D" w:rsidP="00896552">
          <w:r>
            <w:rPr>
              <w:b/>
              <w:bCs/>
              <w:noProof/>
            </w:rPr>
            <w:fldChar w:fldCharType="end"/>
          </w:r>
        </w:p>
      </w:sdtContent>
    </w:sdt>
    <w:p w14:paraId="7722BF88" w14:textId="77777777" w:rsidR="002E1C17" w:rsidRDefault="002E1C17" w:rsidP="004007A0">
      <w:pPr>
        <w:rPr>
          <w:b/>
          <w:bCs/>
          <w:color w:val="2E74B5"/>
          <w:sz w:val="40"/>
          <w:szCs w:val="40"/>
        </w:rPr>
      </w:pPr>
    </w:p>
    <w:p w14:paraId="4E0FC936" w14:textId="73F0F3E9" w:rsidR="00EA5DFF" w:rsidRPr="00EA5DFF" w:rsidRDefault="00EA5DFF" w:rsidP="00EA5DFF">
      <w:pPr>
        <w:pStyle w:val="TOCHeading"/>
        <w:rPr>
          <w:rFonts w:asciiTheme="majorBidi" w:hAnsiTheme="majorBidi"/>
          <w:b/>
          <w:bCs/>
          <w:sz w:val="40"/>
          <w:szCs w:val="40"/>
        </w:rPr>
      </w:pPr>
      <w:r w:rsidRPr="00D03389">
        <w:rPr>
          <w:rFonts w:asciiTheme="majorBidi" w:hAnsiTheme="majorBidi"/>
          <w:b/>
          <w:bCs/>
          <w:sz w:val="40"/>
          <w:szCs w:val="40"/>
        </w:rPr>
        <w:t xml:space="preserve">Table of </w:t>
      </w:r>
      <w:r>
        <w:rPr>
          <w:rFonts w:asciiTheme="majorBidi" w:hAnsiTheme="majorBidi"/>
          <w:b/>
          <w:bCs/>
          <w:sz w:val="40"/>
          <w:szCs w:val="40"/>
        </w:rPr>
        <w:t>Figures</w:t>
      </w:r>
    </w:p>
    <w:p w14:paraId="560B6AC9" w14:textId="7BA1A7E6" w:rsidR="00200E2C" w:rsidRPr="00200E2C" w:rsidRDefault="00200E2C">
      <w:pPr>
        <w:pStyle w:val="TableofFigures"/>
        <w:tabs>
          <w:tab w:val="right" w:leader="dot" w:pos="10457"/>
        </w:tabs>
        <w:rPr>
          <w:rFonts w:asciiTheme="majorBidi" w:eastAsiaTheme="minorEastAsia" w:hAnsiTheme="majorBidi" w:cstheme="majorBidi"/>
          <w:caps w:val="0"/>
          <w:noProof/>
          <w:kern w:val="2"/>
          <w:sz w:val="23"/>
          <w:szCs w:val="23"/>
          <w:lang w:eastAsia="ko-KR"/>
          <w14:ligatures w14:val="standardContextual"/>
        </w:rPr>
      </w:pPr>
      <w:r w:rsidRPr="00200E2C">
        <w:rPr>
          <w:rFonts w:asciiTheme="majorBidi" w:hAnsiTheme="majorBidi" w:cstheme="majorBidi"/>
          <w:sz w:val="23"/>
          <w:szCs w:val="23"/>
          <w:lang w:eastAsia="ko-KR"/>
        </w:rPr>
        <w:fldChar w:fldCharType="begin"/>
      </w:r>
      <w:r w:rsidRPr="00200E2C">
        <w:rPr>
          <w:rFonts w:asciiTheme="majorBidi" w:hAnsiTheme="majorBidi" w:cstheme="majorBidi"/>
          <w:sz w:val="23"/>
          <w:szCs w:val="23"/>
          <w:lang w:eastAsia="ko-KR"/>
        </w:rPr>
        <w:instrText xml:space="preserve"> TOC \h \z \t "Table of Figures" \c </w:instrText>
      </w:r>
      <w:r w:rsidRPr="00200E2C">
        <w:rPr>
          <w:rFonts w:asciiTheme="majorBidi" w:hAnsiTheme="majorBidi" w:cstheme="majorBidi"/>
          <w:sz w:val="23"/>
          <w:szCs w:val="23"/>
          <w:lang w:eastAsia="ko-KR"/>
        </w:rPr>
        <w:fldChar w:fldCharType="separate"/>
      </w:r>
      <w:hyperlink w:anchor="_Toc216436617" w:history="1">
        <w:r w:rsidRPr="00200E2C">
          <w:rPr>
            <w:rStyle w:val="Hyperlink"/>
            <w:rFonts w:asciiTheme="majorBidi" w:hAnsiTheme="majorBidi" w:cstheme="majorBidi"/>
            <w:caps w:val="0"/>
            <w:noProof/>
            <w:sz w:val="23"/>
            <w:szCs w:val="23"/>
            <w:lang w:eastAsia="ko-KR"/>
          </w:rPr>
          <w:t>Figure (1): Data Flow</w:t>
        </w:r>
        <w:r w:rsidRPr="00200E2C">
          <w:rPr>
            <w:rFonts w:asciiTheme="majorBidi" w:hAnsiTheme="majorBidi" w:cstheme="majorBidi"/>
            <w:caps w:val="0"/>
            <w:noProof/>
            <w:webHidden/>
            <w:sz w:val="23"/>
            <w:szCs w:val="23"/>
          </w:rPr>
          <w:tab/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  <w:fldChar w:fldCharType="begin"/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  <w:instrText xml:space="preserve"> PAGEREF _Toc216436617 \h </w:instrText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  <w:fldChar w:fldCharType="separate"/>
        </w:r>
        <w:r w:rsidR="00781172">
          <w:rPr>
            <w:rFonts w:asciiTheme="majorBidi" w:hAnsiTheme="majorBidi" w:cstheme="majorBidi"/>
            <w:noProof/>
            <w:webHidden/>
            <w:sz w:val="23"/>
            <w:szCs w:val="23"/>
          </w:rPr>
          <w:t>4</w:t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  <w:fldChar w:fldCharType="end"/>
        </w:r>
      </w:hyperlink>
    </w:p>
    <w:p w14:paraId="0F0C782A" w14:textId="06F6700C" w:rsidR="00200E2C" w:rsidRPr="00200E2C" w:rsidRDefault="00200E2C">
      <w:pPr>
        <w:pStyle w:val="TableofFigures"/>
        <w:tabs>
          <w:tab w:val="right" w:leader="dot" w:pos="10457"/>
        </w:tabs>
        <w:rPr>
          <w:rFonts w:asciiTheme="majorBidi" w:eastAsiaTheme="minorEastAsia" w:hAnsiTheme="majorBidi" w:cstheme="majorBidi"/>
          <w:caps w:val="0"/>
          <w:noProof/>
          <w:kern w:val="2"/>
          <w:sz w:val="23"/>
          <w:szCs w:val="23"/>
          <w:lang w:eastAsia="ko-KR"/>
          <w14:ligatures w14:val="standardContextual"/>
        </w:rPr>
      </w:pPr>
      <w:hyperlink w:anchor="_Toc216436618" w:history="1">
        <w:r w:rsidRPr="00200E2C">
          <w:rPr>
            <w:rStyle w:val="Hyperlink"/>
            <w:rFonts w:asciiTheme="majorBidi" w:hAnsiTheme="majorBidi" w:cstheme="majorBidi"/>
            <w:caps w:val="0"/>
            <w:noProof/>
            <w:sz w:val="23"/>
            <w:szCs w:val="23"/>
            <w:lang w:eastAsia="ko-KR"/>
          </w:rPr>
          <w:t>Figure (2): Sequence Flow</w:t>
        </w:r>
        <w:r w:rsidRPr="00200E2C">
          <w:rPr>
            <w:rFonts w:asciiTheme="majorBidi" w:hAnsiTheme="majorBidi" w:cstheme="majorBidi"/>
            <w:caps w:val="0"/>
            <w:noProof/>
            <w:webHidden/>
            <w:sz w:val="23"/>
            <w:szCs w:val="23"/>
          </w:rPr>
          <w:tab/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  <w:fldChar w:fldCharType="begin"/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  <w:instrText xml:space="preserve"> PAGEREF _Toc216436618 \h </w:instrText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  <w:fldChar w:fldCharType="separate"/>
        </w:r>
        <w:r w:rsidR="00781172">
          <w:rPr>
            <w:rFonts w:asciiTheme="majorBidi" w:hAnsiTheme="majorBidi" w:cstheme="majorBidi"/>
            <w:noProof/>
            <w:webHidden/>
            <w:sz w:val="23"/>
            <w:szCs w:val="23"/>
          </w:rPr>
          <w:t>5</w:t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  <w:fldChar w:fldCharType="end"/>
        </w:r>
      </w:hyperlink>
    </w:p>
    <w:p w14:paraId="6C6AA03F" w14:textId="0E1FDA6D" w:rsidR="00200E2C" w:rsidRPr="00200E2C" w:rsidRDefault="00200E2C">
      <w:pPr>
        <w:pStyle w:val="TableofFigures"/>
        <w:tabs>
          <w:tab w:val="right" w:leader="dot" w:pos="10457"/>
        </w:tabs>
        <w:rPr>
          <w:rFonts w:asciiTheme="majorBidi" w:eastAsiaTheme="minorEastAsia" w:hAnsiTheme="majorBidi" w:cstheme="majorBidi"/>
          <w:caps w:val="0"/>
          <w:noProof/>
          <w:kern w:val="2"/>
          <w:sz w:val="23"/>
          <w:szCs w:val="23"/>
          <w:lang w:eastAsia="ko-KR"/>
          <w14:ligatures w14:val="standardContextual"/>
        </w:rPr>
      </w:pPr>
      <w:hyperlink w:anchor="_Toc216436619" w:history="1">
        <w:r w:rsidRPr="00200E2C">
          <w:rPr>
            <w:rStyle w:val="Hyperlink"/>
            <w:rFonts w:asciiTheme="majorBidi" w:hAnsiTheme="majorBidi" w:cstheme="majorBidi"/>
            <w:caps w:val="0"/>
            <w:noProof/>
            <w:sz w:val="23"/>
            <w:szCs w:val="23"/>
            <w:lang w:eastAsia="ko-KR"/>
          </w:rPr>
          <w:t>Figure (3): Client Finite State Machine</w:t>
        </w:r>
        <w:r w:rsidRPr="00200E2C">
          <w:rPr>
            <w:rFonts w:asciiTheme="majorBidi" w:hAnsiTheme="majorBidi" w:cstheme="majorBidi"/>
            <w:caps w:val="0"/>
            <w:noProof/>
            <w:webHidden/>
            <w:sz w:val="23"/>
            <w:szCs w:val="23"/>
          </w:rPr>
          <w:tab/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  <w:fldChar w:fldCharType="begin"/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  <w:instrText xml:space="preserve"> PAGEREF _Toc216436619 \h </w:instrText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  <w:fldChar w:fldCharType="separate"/>
        </w:r>
        <w:r w:rsidR="00781172">
          <w:rPr>
            <w:rFonts w:asciiTheme="majorBidi" w:hAnsiTheme="majorBidi" w:cstheme="majorBidi"/>
            <w:noProof/>
            <w:webHidden/>
            <w:sz w:val="23"/>
            <w:szCs w:val="23"/>
          </w:rPr>
          <w:t>6</w:t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  <w:fldChar w:fldCharType="end"/>
        </w:r>
      </w:hyperlink>
    </w:p>
    <w:p w14:paraId="51928B8B" w14:textId="06BAA47F" w:rsidR="00200E2C" w:rsidRPr="00200E2C" w:rsidRDefault="00200E2C">
      <w:pPr>
        <w:pStyle w:val="TableofFigures"/>
        <w:tabs>
          <w:tab w:val="right" w:leader="dot" w:pos="10457"/>
        </w:tabs>
        <w:rPr>
          <w:rFonts w:asciiTheme="majorBidi" w:eastAsiaTheme="minorEastAsia" w:hAnsiTheme="majorBidi" w:cstheme="majorBidi"/>
          <w:caps w:val="0"/>
          <w:noProof/>
          <w:kern w:val="2"/>
          <w:sz w:val="23"/>
          <w:szCs w:val="23"/>
          <w:lang w:eastAsia="ko-KR"/>
          <w14:ligatures w14:val="standardContextual"/>
        </w:rPr>
      </w:pPr>
      <w:hyperlink w:anchor="_Toc216436620" w:history="1">
        <w:r w:rsidRPr="00200E2C">
          <w:rPr>
            <w:rStyle w:val="Hyperlink"/>
            <w:rFonts w:asciiTheme="majorBidi" w:hAnsiTheme="majorBidi" w:cstheme="majorBidi"/>
            <w:caps w:val="0"/>
            <w:noProof/>
            <w:sz w:val="23"/>
            <w:szCs w:val="23"/>
            <w:lang w:eastAsia="ko-KR"/>
          </w:rPr>
          <w:t>Figure (4): Netem Output</w:t>
        </w:r>
        <w:r w:rsidRPr="00200E2C">
          <w:rPr>
            <w:rFonts w:asciiTheme="majorBidi" w:hAnsiTheme="majorBidi" w:cstheme="majorBidi"/>
            <w:caps w:val="0"/>
            <w:noProof/>
            <w:webHidden/>
            <w:sz w:val="23"/>
            <w:szCs w:val="23"/>
          </w:rPr>
          <w:tab/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  <w:fldChar w:fldCharType="begin"/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  <w:instrText xml:space="preserve"> PAGEREF _Toc216436620 \h </w:instrText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  <w:fldChar w:fldCharType="separate"/>
        </w:r>
        <w:r w:rsidR="00781172">
          <w:rPr>
            <w:rFonts w:asciiTheme="majorBidi" w:hAnsiTheme="majorBidi" w:cstheme="majorBidi"/>
            <w:noProof/>
            <w:webHidden/>
            <w:sz w:val="23"/>
            <w:szCs w:val="23"/>
          </w:rPr>
          <w:t>9</w:t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  <w:fldChar w:fldCharType="end"/>
        </w:r>
      </w:hyperlink>
    </w:p>
    <w:p w14:paraId="7E003AAB" w14:textId="1DCF2BE5" w:rsidR="00200E2C" w:rsidRPr="00200E2C" w:rsidRDefault="00200E2C">
      <w:pPr>
        <w:pStyle w:val="TableofFigures"/>
        <w:tabs>
          <w:tab w:val="right" w:leader="dot" w:pos="10457"/>
        </w:tabs>
        <w:rPr>
          <w:rFonts w:asciiTheme="majorBidi" w:eastAsiaTheme="minorEastAsia" w:hAnsiTheme="majorBidi" w:cstheme="majorBidi"/>
          <w:caps w:val="0"/>
          <w:noProof/>
          <w:kern w:val="2"/>
          <w:sz w:val="23"/>
          <w:szCs w:val="23"/>
          <w:lang w:eastAsia="ko-KR"/>
          <w14:ligatures w14:val="standardContextual"/>
        </w:rPr>
      </w:pPr>
      <w:hyperlink w:anchor="_Toc216436621" w:history="1">
        <w:r w:rsidRPr="00200E2C">
          <w:rPr>
            <w:rStyle w:val="Hyperlink"/>
            <w:rFonts w:asciiTheme="majorBidi" w:hAnsiTheme="majorBidi" w:cstheme="majorBidi"/>
            <w:caps w:val="0"/>
            <w:noProof/>
            <w:sz w:val="23"/>
            <w:szCs w:val="23"/>
          </w:rPr>
          <w:t>Figure (5): Server Log Output</w:t>
        </w:r>
        <w:r w:rsidRPr="00200E2C">
          <w:rPr>
            <w:rFonts w:asciiTheme="majorBidi" w:hAnsiTheme="majorBidi" w:cstheme="majorBidi"/>
            <w:caps w:val="0"/>
            <w:noProof/>
            <w:webHidden/>
            <w:sz w:val="23"/>
            <w:szCs w:val="23"/>
          </w:rPr>
          <w:tab/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  <w:fldChar w:fldCharType="begin"/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  <w:instrText xml:space="preserve"> PAGEREF _Toc216436621 \h </w:instrText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  <w:fldChar w:fldCharType="separate"/>
        </w:r>
        <w:r w:rsidR="00781172">
          <w:rPr>
            <w:rFonts w:asciiTheme="majorBidi" w:hAnsiTheme="majorBidi" w:cstheme="majorBidi"/>
            <w:noProof/>
            <w:webHidden/>
            <w:sz w:val="23"/>
            <w:szCs w:val="23"/>
          </w:rPr>
          <w:t>10</w:t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  <w:fldChar w:fldCharType="end"/>
        </w:r>
      </w:hyperlink>
    </w:p>
    <w:p w14:paraId="69D7B6E4" w14:textId="6876838C" w:rsidR="00200E2C" w:rsidRPr="00200E2C" w:rsidRDefault="00200E2C">
      <w:pPr>
        <w:pStyle w:val="TableofFigures"/>
        <w:tabs>
          <w:tab w:val="right" w:leader="dot" w:pos="10457"/>
        </w:tabs>
        <w:rPr>
          <w:rFonts w:asciiTheme="majorBidi" w:eastAsiaTheme="minorEastAsia" w:hAnsiTheme="majorBidi" w:cstheme="majorBidi"/>
          <w:caps w:val="0"/>
          <w:noProof/>
          <w:kern w:val="2"/>
          <w:sz w:val="23"/>
          <w:szCs w:val="23"/>
          <w:lang w:eastAsia="ko-KR"/>
          <w14:ligatures w14:val="standardContextual"/>
        </w:rPr>
      </w:pPr>
      <w:hyperlink w:anchor="_Toc216436622" w:history="1">
        <w:r w:rsidRPr="00200E2C">
          <w:rPr>
            <w:rStyle w:val="Hyperlink"/>
            <w:rFonts w:asciiTheme="majorBidi" w:hAnsiTheme="majorBidi" w:cstheme="majorBidi"/>
            <w:caps w:val="0"/>
            <w:noProof/>
            <w:sz w:val="23"/>
            <w:szCs w:val="23"/>
          </w:rPr>
          <w:t>Figure (6): Wireshark Screenshot</w:t>
        </w:r>
        <w:r w:rsidRPr="00200E2C">
          <w:rPr>
            <w:rFonts w:asciiTheme="majorBidi" w:hAnsiTheme="majorBidi" w:cstheme="majorBidi"/>
            <w:caps w:val="0"/>
            <w:noProof/>
            <w:webHidden/>
            <w:sz w:val="23"/>
            <w:szCs w:val="23"/>
          </w:rPr>
          <w:tab/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  <w:fldChar w:fldCharType="begin"/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  <w:instrText xml:space="preserve"> PAGEREF _Toc216436622 \h </w:instrText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  <w:fldChar w:fldCharType="separate"/>
        </w:r>
        <w:r w:rsidR="00781172">
          <w:rPr>
            <w:rFonts w:asciiTheme="majorBidi" w:hAnsiTheme="majorBidi" w:cstheme="majorBidi"/>
            <w:noProof/>
            <w:webHidden/>
            <w:sz w:val="23"/>
            <w:szCs w:val="23"/>
          </w:rPr>
          <w:t>10</w:t>
        </w:r>
        <w:r w:rsidRPr="00200E2C">
          <w:rPr>
            <w:rFonts w:asciiTheme="majorBidi" w:hAnsiTheme="majorBidi" w:cstheme="majorBidi"/>
            <w:noProof/>
            <w:webHidden/>
            <w:sz w:val="23"/>
            <w:szCs w:val="23"/>
          </w:rPr>
          <w:fldChar w:fldCharType="end"/>
        </w:r>
      </w:hyperlink>
    </w:p>
    <w:p w14:paraId="0B1AA96A" w14:textId="139043F0" w:rsidR="00EA5DFF" w:rsidRPr="00EA5DFF" w:rsidRDefault="00200E2C" w:rsidP="00EA5DFF">
      <w:pPr>
        <w:rPr>
          <w:lang w:eastAsia="ko-KR"/>
        </w:rPr>
        <w:sectPr w:rsidR="00EA5DFF" w:rsidRPr="00EA5DFF" w:rsidSect="00EA5A4B">
          <w:pgSz w:w="11907" w:h="16840" w:code="9"/>
          <w:pgMar w:top="720" w:right="720" w:bottom="720" w:left="720" w:header="720" w:footer="720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  <w:docGrid w:linePitch="360"/>
        </w:sectPr>
      </w:pPr>
      <w:r w:rsidRPr="00200E2C">
        <w:rPr>
          <w:rFonts w:cstheme="majorBidi"/>
          <w:szCs w:val="23"/>
          <w:lang w:eastAsia="ko-KR"/>
        </w:rPr>
        <w:fldChar w:fldCharType="end"/>
      </w:r>
    </w:p>
    <w:p w14:paraId="3BAAA520" w14:textId="60E3A48B" w:rsidR="00357403" w:rsidRPr="00D50073" w:rsidRDefault="00D50073" w:rsidP="007D691E">
      <w:pPr>
        <w:pStyle w:val="MajorStyle"/>
        <w:jc w:val="center"/>
        <w:rPr>
          <w:sz w:val="36"/>
          <w:szCs w:val="36"/>
        </w:rPr>
      </w:pPr>
      <w:r w:rsidRPr="00D50073">
        <w:rPr>
          <w:sz w:val="36"/>
          <w:szCs w:val="36"/>
        </w:rPr>
        <w:t xml:space="preserve">MINI </w:t>
      </w:r>
      <w:r w:rsidR="00357403" w:rsidRPr="00D50073">
        <w:rPr>
          <w:sz w:val="36"/>
          <w:szCs w:val="36"/>
        </w:rPr>
        <w:t>RFC 2025-GUDP: Real-Time Grid Clash Protocol Specification</w:t>
      </w:r>
    </w:p>
    <w:p w14:paraId="1C8D9AAA" w14:textId="77777777" w:rsidR="00357403" w:rsidRPr="00357403" w:rsidRDefault="00357403" w:rsidP="00B43B1B">
      <w:pPr>
        <w:spacing w:after="0" w:line="240" w:lineRule="auto"/>
      </w:pPr>
      <w:r w:rsidRPr="00357403">
        <w:rPr>
          <w:b/>
          <w:bCs/>
        </w:rPr>
        <w:t>Status:</w:t>
      </w:r>
      <w:r w:rsidRPr="00357403">
        <w:t xml:space="preserve"> Experimental</w:t>
      </w:r>
    </w:p>
    <w:p w14:paraId="7F731DA8" w14:textId="77777777" w:rsidR="00357403" w:rsidRPr="00357403" w:rsidRDefault="00357403" w:rsidP="00B43B1B">
      <w:pPr>
        <w:spacing w:after="0" w:line="240" w:lineRule="auto"/>
      </w:pPr>
      <w:r w:rsidRPr="00357403">
        <w:rPr>
          <w:b/>
          <w:bCs/>
        </w:rPr>
        <w:t>Version:</w:t>
      </w:r>
      <w:r w:rsidRPr="00357403">
        <w:t xml:space="preserve"> 2.0</w:t>
      </w:r>
    </w:p>
    <w:p w14:paraId="7E45B52E" w14:textId="77777777" w:rsidR="00357403" w:rsidRPr="00357403" w:rsidRDefault="00357403" w:rsidP="00B43B1B">
      <w:pPr>
        <w:spacing w:after="0" w:line="240" w:lineRule="auto"/>
      </w:pPr>
      <w:r w:rsidRPr="00357403">
        <w:rPr>
          <w:b/>
          <w:bCs/>
        </w:rPr>
        <w:t>Date:</w:t>
      </w:r>
      <w:r w:rsidRPr="00357403">
        <w:t xml:space="preserve"> December 2025</w:t>
      </w:r>
    </w:p>
    <w:p w14:paraId="4B59D314" w14:textId="56F59EA3" w:rsidR="00357403" w:rsidRPr="00357403" w:rsidRDefault="00357403" w:rsidP="00B43B1B">
      <w:pPr>
        <w:spacing w:after="0" w:line="240" w:lineRule="auto"/>
      </w:pPr>
      <w:r w:rsidRPr="00357403">
        <w:rPr>
          <w:b/>
          <w:bCs/>
        </w:rPr>
        <w:t>Author:</w:t>
      </w:r>
      <w:r w:rsidRPr="00357403">
        <w:t xml:space="preserve"> </w:t>
      </w:r>
      <w:r>
        <w:t>Team 25</w:t>
      </w:r>
    </w:p>
    <w:p w14:paraId="0D080377" w14:textId="14019E2A" w:rsidR="00357403" w:rsidRPr="00357403" w:rsidRDefault="00357403" w:rsidP="00357403">
      <w:pPr>
        <w:pStyle w:val="Heading1"/>
      </w:pPr>
      <w:bookmarkStart w:id="0" w:name="_Toc216436053"/>
      <w:r w:rsidRPr="00357403">
        <w:t>1.</w:t>
      </w:r>
      <w:r>
        <w:t>0</w:t>
      </w:r>
      <w:r w:rsidRPr="00357403">
        <w:t xml:space="preserve"> Introduction</w:t>
      </w:r>
      <w:bookmarkEnd w:id="0"/>
    </w:p>
    <w:p w14:paraId="4AE8E521" w14:textId="39190AA8" w:rsidR="00B32FD0" w:rsidRPr="00B32FD0" w:rsidRDefault="00B32FD0" w:rsidP="00B32FD0">
      <w:pPr>
        <w:jc w:val="both"/>
      </w:pPr>
      <w:r w:rsidRPr="00B32FD0">
        <w:t>The </w:t>
      </w:r>
      <w:proofErr w:type="spellStart"/>
      <w:r w:rsidRPr="00B32FD0">
        <w:rPr>
          <w:b/>
          <w:bCs/>
        </w:rPr>
        <w:t>GridClashSync</w:t>
      </w:r>
      <w:proofErr w:type="spellEnd"/>
      <w:r w:rsidR="00286F17">
        <w:rPr>
          <w:b/>
          <w:bCs/>
        </w:rPr>
        <w:t xml:space="preserve"> </w:t>
      </w:r>
      <w:r w:rsidR="00286F17">
        <w:rPr>
          <w:vertAlign w:val="subscript"/>
        </w:rPr>
        <w:t>phase one</w:t>
      </w:r>
      <w:r w:rsidRPr="00B32FD0">
        <w:t xml:space="preserve"> protocol (also referred to </w:t>
      </w:r>
      <w:proofErr w:type="gramStart"/>
      <w:r w:rsidRPr="00B32FD0">
        <w:t>as </w:t>
      </w:r>
      <w:r w:rsidRPr="00B32FD0">
        <w:rPr>
          <w:b/>
          <w:bCs/>
        </w:rPr>
        <w:t xml:space="preserve"> Gaming</w:t>
      </w:r>
      <w:proofErr w:type="gramEnd"/>
      <w:r w:rsidRPr="00B32FD0">
        <w:rPr>
          <w:b/>
          <w:bCs/>
        </w:rPr>
        <w:t xml:space="preserve"> User Datagram Protocol</w:t>
      </w:r>
      <w:r w:rsidR="00286F17">
        <w:rPr>
          <w:b/>
          <w:bCs/>
        </w:rPr>
        <w:t xml:space="preserve"> (GUDP) </w:t>
      </w:r>
      <w:r w:rsidR="00CF3E5B">
        <w:rPr>
          <w:vertAlign w:val="subscript"/>
        </w:rPr>
        <w:t>phase two</w:t>
      </w:r>
      <w:r w:rsidRPr="00B32FD0">
        <w:t>) is a custom application-layer protocol designed for real-time multiplayer game state synchronization in the </w:t>
      </w:r>
      <w:r w:rsidRPr="00B32FD0">
        <w:rPr>
          <w:i/>
          <w:iCs/>
        </w:rPr>
        <w:t>Grid Clash</w:t>
      </w:r>
      <w:r w:rsidRPr="00B32FD0">
        <w:t> environment. It operates over UDP to minimize latency while implementing selective reliability for critical game events. The protocol follows an authoritative server architecture with client-side prediction, delta compression, and jitter compensation.</w:t>
      </w:r>
    </w:p>
    <w:p w14:paraId="63AB0538" w14:textId="2869D917" w:rsidR="00B32FD0" w:rsidRPr="00B32FD0" w:rsidRDefault="00B32FD0" w:rsidP="00B32FD0">
      <w:pPr>
        <w:pStyle w:val="Heading4"/>
      </w:pPr>
      <w:r w:rsidRPr="00B32FD0">
        <w:t>Core Design Constraints</w:t>
      </w:r>
    </w:p>
    <w:p w14:paraId="32F41434" w14:textId="77777777" w:rsidR="00B32FD0" w:rsidRPr="00B32FD0" w:rsidRDefault="00B32FD0" w:rsidP="00B32FD0">
      <w:pPr>
        <w:pStyle w:val="ListParagraph"/>
        <w:numPr>
          <w:ilvl w:val="0"/>
          <w:numId w:val="11"/>
        </w:numPr>
        <w:jc w:val="both"/>
      </w:pPr>
      <w:r w:rsidRPr="00B32FD0">
        <w:t>UDP transport (no TCP retransmissions)</w:t>
      </w:r>
    </w:p>
    <w:p w14:paraId="58B7E714" w14:textId="77777777" w:rsidR="00B32FD0" w:rsidRPr="00B32FD0" w:rsidRDefault="00B32FD0" w:rsidP="00B32FD0">
      <w:pPr>
        <w:pStyle w:val="ListParagraph"/>
        <w:numPr>
          <w:ilvl w:val="0"/>
          <w:numId w:val="11"/>
        </w:numPr>
        <w:jc w:val="both"/>
      </w:pPr>
      <w:r w:rsidRPr="00B32FD0">
        <w:t>Total packet size ≤ 1200 bytes</w:t>
      </w:r>
    </w:p>
    <w:p w14:paraId="2228E274" w14:textId="77777777" w:rsidR="00B32FD0" w:rsidRPr="00B32FD0" w:rsidRDefault="00B32FD0" w:rsidP="00B32FD0">
      <w:pPr>
        <w:pStyle w:val="ListParagraph"/>
        <w:numPr>
          <w:ilvl w:val="0"/>
          <w:numId w:val="11"/>
        </w:numPr>
        <w:jc w:val="both"/>
      </w:pPr>
      <w:r w:rsidRPr="00B32FD0">
        <w:t xml:space="preserve">Target end-to-end latency ≤ 50 </w:t>
      </w:r>
      <w:proofErr w:type="spellStart"/>
      <w:r w:rsidRPr="00B32FD0">
        <w:t>ms</w:t>
      </w:r>
      <w:proofErr w:type="spellEnd"/>
    </w:p>
    <w:p w14:paraId="15843D1B" w14:textId="77777777" w:rsidR="00B32FD0" w:rsidRPr="00B32FD0" w:rsidRDefault="00B32FD0" w:rsidP="00B32FD0">
      <w:pPr>
        <w:pStyle w:val="ListParagraph"/>
        <w:numPr>
          <w:ilvl w:val="0"/>
          <w:numId w:val="11"/>
        </w:numPr>
        <w:jc w:val="both"/>
      </w:pPr>
      <w:r w:rsidRPr="00B32FD0">
        <w:t>Supports up to 4 concurrent clients</w:t>
      </w:r>
    </w:p>
    <w:p w14:paraId="0D28FACC" w14:textId="77777777" w:rsidR="00B32FD0" w:rsidRPr="00B32FD0" w:rsidRDefault="00B32FD0" w:rsidP="00B32FD0">
      <w:pPr>
        <w:pStyle w:val="ListParagraph"/>
        <w:numPr>
          <w:ilvl w:val="0"/>
          <w:numId w:val="11"/>
        </w:numPr>
        <w:jc w:val="both"/>
      </w:pPr>
      <w:r w:rsidRPr="00B32FD0">
        <w:t>Operates correctly under 2–5% packet loss</w:t>
      </w:r>
    </w:p>
    <w:p w14:paraId="077E4527" w14:textId="77777777" w:rsidR="00B32FD0" w:rsidRDefault="00B32FD0" w:rsidP="00B32FD0">
      <w:pPr>
        <w:pStyle w:val="Heading4"/>
      </w:pPr>
      <w:r w:rsidRPr="00B32FD0">
        <w:t>Evolution from Phase 1 to Phase 2</w:t>
      </w:r>
    </w:p>
    <w:p w14:paraId="0868BA76" w14:textId="6139C17E" w:rsidR="00B32FD0" w:rsidRPr="00357403" w:rsidRDefault="00B32FD0" w:rsidP="00B32FD0">
      <w:pPr>
        <w:jc w:val="both"/>
      </w:pPr>
      <w:r w:rsidRPr="00B32FD0">
        <w:t>Phase 1 focused on a basic UDP-based sync mechanism with minimal reliability. Phase 2 introduced </w:t>
      </w:r>
      <w:r w:rsidRPr="00B32FD0">
        <w:rPr>
          <w:b/>
          <w:bCs/>
        </w:rPr>
        <w:t>selective reliability, delta compression, and enhanced header fields</w:t>
      </w:r>
      <w:r w:rsidRPr="00B32FD0">
        <w:t> to improve performance under packet loss and reduce bandwidth usage.</w:t>
      </w:r>
    </w:p>
    <w:p w14:paraId="5DD72C9C" w14:textId="649A7183" w:rsidR="00357403" w:rsidRPr="00357403" w:rsidRDefault="00357403" w:rsidP="00673C4B">
      <w:pPr>
        <w:pStyle w:val="Heading1"/>
      </w:pPr>
      <w:bookmarkStart w:id="1" w:name="_Toc216436054"/>
      <w:r w:rsidRPr="00357403">
        <w:t>2.</w:t>
      </w:r>
      <w:r>
        <w:t>0</w:t>
      </w:r>
      <w:r w:rsidRPr="00357403">
        <w:t xml:space="preserve"> Protocol Header Format</w:t>
      </w:r>
      <w:bookmarkEnd w:id="1"/>
    </w:p>
    <w:p w14:paraId="35C32C38" w14:textId="6CCF7684" w:rsidR="00357403" w:rsidRDefault="00357403" w:rsidP="00677E41">
      <w:r w:rsidRPr="00357403">
        <w:t xml:space="preserve">Every GUDP packet begins with a fixed </w:t>
      </w:r>
      <w:r w:rsidRPr="00357403">
        <w:rPr>
          <w:b/>
          <w:bCs/>
        </w:rPr>
        <w:t>28-byte</w:t>
      </w:r>
      <w:r w:rsidRPr="00357403">
        <w:t xml:space="preserve"> header utilizing Big</w:t>
      </w:r>
      <w:r w:rsidR="00FE34C4">
        <w:t>-</w:t>
      </w:r>
      <w:r w:rsidRPr="00357403">
        <w:t>Endian byte order to ensure cross-platform compatibility.</w:t>
      </w:r>
      <w:r w:rsidR="00B32FD0">
        <w:t xml:space="preserve"> Checksum was added in phase 2.</w:t>
      </w:r>
    </w:p>
    <w:p w14:paraId="6342A82F" w14:textId="77777777" w:rsidR="00324AE3" w:rsidRDefault="00324AE3" w:rsidP="00324AE3">
      <w:pPr>
        <w:pStyle w:val="Heading2"/>
      </w:pPr>
      <w:bookmarkStart w:id="2" w:name="_Toc216436055"/>
      <w:r w:rsidRPr="00324AE3">
        <w:t>2.1 Entities</w:t>
      </w:r>
      <w:bookmarkEnd w:id="2"/>
    </w:p>
    <w:p w14:paraId="603800D8" w14:textId="687A4A08" w:rsidR="00324AE3" w:rsidRDefault="00324AE3" w:rsidP="00324AE3">
      <w:pPr>
        <w:pStyle w:val="ListParagraph"/>
        <w:numPr>
          <w:ilvl w:val="0"/>
          <w:numId w:val="43"/>
        </w:numPr>
        <w:rPr>
          <w:lang w:eastAsia="ko-KR"/>
        </w:rPr>
      </w:pPr>
      <w:r w:rsidRPr="00324AE3">
        <w:rPr>
          <w:b/>
          <w:bCs/>
          <w:lang w:eastAsia="ko-KR"/>
        </w:rPr>
        <w:t>Server:</w:t>
      </w:r>
      <w:r w:rsidRPr="00324AE3">
        <w:rPr>
          <w:lang w:eastAsia="ko-KR"/>
        </w:rPr>
        <w:t xml:space="preserve"> the central authority responsible for keeping the authoritative grid state. It collects player actions, updates the global game </w:t>
      </w:r>
      <w:proofErr w:type="gramStart"/>
      <w:r w:rsidRPr="00324AE3">
        <w:rPr>
          <w:lang w:eastAsia="ko-KR"/>
        </w:rPr>
        <w:t>map</w:t>
      </w:r>
      <w:proofErr w:type="gramEnd"/>
      <w:r w:rsidRPr="00324AE3">
        <w:rPr>
          <w:lang w:eastAsia="ko-KR"/>
        </w:rPr>
        <w:t xml:space="preserve">, and broadcasts periodic snapshots. </w:t>
      </w:r>
    </w:p>
    <w:p w14:paraId="1365C2B1" w14:textId="0D87EBDE" w:rsidR="00324AE3" w:rsidRDefault="00324AE3" w:rsidP="00324AE3">
      <w:pPr>
        <w:pStyle w:val="ListParagraph"/>
        <w:numPr>
          <w:ilvl w:val="0"/>
          <w:numId w:val="43"/>
        </w:numPr>
        <w:rPr>
          <w:lang w:eastAsia="ko-KR"/>
        </w:rPr>
      </w:pPr>
      <w:r w:rsidRPr="00324AE3">
        <w:rPr>
          <w:b/>
          <w:bCs/>
          <w:lang w:eastAsia="ko-KR"/>
        </w:rPr>
        <w:t>Clients:</w:t>
      </w:r>
      <w:r w:rsidRPr="00324AE3">
        <w:rPr>
          <w:lang w:eastAsia="ko-KR"/>
        </w:rPr>
        <w:t xml:space="preserve"> individual player applications that send user actions (clicks or moves) to the server and apply the updates received in snapshots. </w:t>
      </w:r>
    </w:p>
    <w:p w14:paraId="0C88F5AC" w14:textId="77777777" w:rsidR="00B100EF" w:rsidRDefault="00B100EF" w:rsidP="00B100EF">
      <w:pPr>
        <w:rPr>
          <w:lang w:eastAsia="ko-KR"/>
        </w:rPr>
      </w:pPr>
    </w:p>
    <w:p w14:paraId="2797D49B" w14:textId="77777777" w:rsidR="00B100EF" w:rsidRDefault="00B100EF" w:rsidP="00C30315">
      <w:pPr>
        <w:pStyle w:val="Heading2"/>
      </w:pPr>
      <w:bookmarkStart w:id="3" w:name="_Toc216436056"/>
      <w:r>
        <w:br w:type="page"/>
      </w:r>
    </w:p>
    <w:p w14:paraId="1162D3EF" w14:textId="5A69CAD9" w:rsidR="00677E41" w:rsidRDefault="00324AE3" w:rsidP="00C30315">
      <w:pPr>
        <w:pStyle w:val="Heading2"/>
      </w:pPr>
      <w:r w:rsidRPr="00324AE3">
        <w:t>2.2 Data Flow</w:t>
      </w:r>
      <w:bookmarkEnd w:id="3"/>
    </w:p>
    <w:p w14:paraId="38BA7A21" w14:textId="77777777" w:rsidR="00C30315" w:rsidRDefault="00C30315" w:rsidP="00C30315">
      <w:pPr>
        <w:rPr>
          <w:lang w:eastAsia="ko-KR"/>
        </w:rPr>
      </w:pPr>
    </w:p>
    <w:p w14:paraId="59EA9087" w14:textId="77777777" w:rsidR="00C30315" w:rsidRDefault="00C30315" w:rsidP="00C30315">
      <w:pPr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6274A2EA" wp14:editId="1AEF1FF1">
            <wp:extent cx="5031192" cy="8108032"/>
            <wp:effectExtent l="0" t="0" r="0" b="7620"/>
            <wp:docPr id="73650485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0485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847" cy="8113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EDE23" w14:textId="281C2FC0" w:rsidR="00B100EF" w:rsidRPr="007F77DC" w:rsidRDefault="007F77DC" w:rsidP="00B100EF">
      <w:pPr>
        <w:pStyle w:val="TableofFigures"/>
        <w:jc w:val="center"/>
        <w:rPr>
          <w:rFonts w:asciiTheme="majorBidi" w:hAnsiTheme="majorBidi" w:cstheme="majorBidi"/>
          <w:sz w:val="23"/>
          <w:szCs w:val="23"/>
          <w:lang w:eastAsia="ko-KR"/>
        </w:rPr>
      </w:pPr>
      <w:bookmarkStart w:id="4" w:name="_Toc216436372"/>
      <w:bookmarkStart w:id="5" w:name="_Toc216436617"/>
      <w:r w:rsidRPr="007F77DC">
        <w:rPr>
          <w:rFonts w:asciiTheme="majorBidi" w:hAnsiTheme="majorBidi" w:cstheme="majorBidi"/>
          <w:caps w:val="0"/>
          <w:sz w:val="23"/>
          <w:szCs w:val="23"/>
          <w:lang w:eastAsia="ko-KR"/>
        </w:rPr>
        <w:t>Figure (1): Data Flow</w:t>
      </w:r>
      <w:bookmarkEnd w:id="4"/>
      <w:bookmarkEnd w:id="5"/>
    </w:p>
    <w:p w14:paraId="29197D6A" w14:textId="77777777" w:rsidR="00BF04A4" w:rsidRDefault="00BF04A4" w:rsidP="00BF04A4">
      <w:pPr>
        <w:pStyle w:val="Heading2"/>
      </w:pPr>
      <w:bookmarkStart w:id="6" w:name="_Toc216436057"/>
      <w:r>
        <w:t>2.3 Sequence Flow</w:t>
      </w:r>
      <w:bookmarkEnd w:id="6"/>
    </w:p>
    <w:p w14:paraId="14F3A049" w14:textId="708FB0B6" w:rsidR="00C30315" w:rsidRDefault="00BF04A4" w:rsidP="00286F17">
      <w:pPr>
        <w:jc w:val="center"/>
      </w:pPr>
      <w:r w:rsidRPr="00BF04A4">
        <w:rPr>
          <w:noProof/>
        </w:rPr>
        <w:drawing>
          <wp:inline distT="0" distB="0" distL="0" distR="0" wp14:anchorId="6A85395E" wp14:editId="76DCDE76">
            <wp:extent cx="5096338" cy="7237828"/>
            <wp:effectExtent l="0" t="0" r="9525" b="1270"/>
            <wp:docPr id="14445717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71782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3874" cy="72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4EB0" w14:textId="366682FD" w:rsidR="00F444C1" w:rsidRPr="007F77DC" w:rsidRDefault="007F77DC" w:rsidP="00B100EF">
      <w:pPr>
        <w:pStyle w:val="TableofFigures"/>
        <w:jc w:val="center"/>
        <w:rPr>
          <w:rFonts w:asciiTheme="majorBidi" w:hAnsiTheme="majorBidi" w:cstheme="majorBidi"/>
          <w:sz w:val="23"/>
          <w:szCs w:val="23"/>
          <w:lang w:eastAsia="ko-KR"/>
        </w:rPr>
      </w:pPr>
      <w:bookmarkStart w:id="7" w:name="_Toc216436373"/>
      <w:bookmarkStart w:id="8" w:name="_Toc216436618"/>
      <w:r w:rsidRPr="007F77DC">
        <w:rPr>
          <w:rFonts w:asciiTheme="majorBidi" w:hAnsiTheme="majorBidi" w:cstheme="majorBidi"/>
          <w:caps w:val="0"/>
          <w:sz w:val="23"/>
          <w:szCs w:val="23"/>
          <w:lang w:eastAsia="ko-KR"/>
        </w:rPr>
        <w:t>Figure (2): Sequence Flow</w:t>
      </w:r>
      <w:bookmarkEnd w:id="7"/>
      <w:bookmarkEnd w:id="8"/>
    </w:p>
    <w:p w14:paraId="2DD2267B" w14:textId="77777777" w:rsidR="00F444C1" w:rsidRPr="00F444C1" w:rsidRDefault="00F444C1" w:rsidP="00F444C1">
      <w:pPr>
        <w:rPr>
          <w:lang w:eastAsia="ko-KR"/>
        </w:rPr>
      </w:pPr>
    </w:p>
    <w:p w14:paraId="1E1394C2" w14:textId="77777777" w:rsidR="00F444C1" w:rsidRDefault="00F444C1" w:rsidP="00C30315">
      <w:pPr>
        <w:jc w:val="both"/>
        <w:rPr>
          <w:lang w:eastAsia="ko-KR"/>
        </w:rPr>
        <w:sectPr w:rsidR="00F444C1" w:rsidSect="00F444C1">
          <w:pgSz w:w="11907" w:h="16840" w:code="9"/>
          <w:pgMar w:top="720" w:right="720" w:bottom="720" w:left="720" w:header="720" w:footer="720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  <w:docGrid w:linePitch="360"/>
        </w:sectPr>
      </w:pPr>
    </w:p>
    <w:p w14:paraId="267FEE32" w14:textId="005A33F0" w:rsidR="001138A8" w:rsidRDefault="00F444C1" w:rsidP="00F444C1">
      <w:pPr>
        <w:pStyle w:val="Heading2"/>
      </w:pPr>
      <w:bookmarkStart w:id="9" w:name="_Toc216436058"/>
      <w:r>
        <w:t>2.4 Client Finite State Machine</w:t>
      </w:r>
      <w:bookmarkEnd w:id="9"/>
      <w:r>
        <w:t xml:space="preserve"> </w:t>
      </w:r>
    </w:p>
    <w:p w14:paraId="1C988185" w14:textId="77777777" w:rsidR="00F444C1" w:rsidRPr="00F444C1" w:rsidRDefault="00F444C1" w:rsidP="00F444C1">
      <w:pPr>
        <w:rPr>
          <w:lang w:eastAsia="ko-KR"/>
        </w:rPr>
      </w:pPr>
    </w:p>
    <w:p w14:paraId="75E5594D" w14:textId="77777777" w:rsidR="00021D1A" w:rsidRDefault="00021D1A" w:rsidP="00C30315">
      <w:pPr>
        <w:jc w:val="both"/>
        <w:rPr>
          <w:lang w:eastAsia="ko-KR"/>
        </w:rPr>
      </w:pPr>
    </w:p>
    <w:p w14:paraId="3D29A085" w14:textId="77777777" w:rsidR="007F77DC" w:rsidRPr="007F77DC" w:rsidRDefault="007F77DC" w:rsidP="007F77DC">
      <w:pPr>
        <w:pStyle w:val="TableofFigures"/>
        <w:ind w:left="0" w:firstLine="0"/>
        <w:rPr>
          <w:sz w:val="8"/>
          <w:szCs w:val="12"/>
          <w:lang w:eastAsia="ko-KR"/>
        </w:rPr>
      </w:pPr>
      <w:bookmarkStart w:id="10" w:name="_Toc216436374"/>
      <w:bookmarkStart w:id="11" w:name="_Toc216436619"/>
    </w:p>
    <w:p w14:paraId="7B1B7A36" w14:textId="2881A73A" w:rsidR="00F444C1" w:rsidRPr="007F77DC" w:rsidRDefault="00F444C1" w:rsidP="007F77DC">
      <w:pPr>
        <w:pStyle w:val="TableofFigures"/>
        <w:ind w:left="0" w:firstLine="0"/>
        <w:jc w:val="center"/>
        <w:rPr>
          <w:rFonts w:asciiTheme="majorBidi" w:hAnsiTheme="majorBidi" w:cstheme="majorBidi"/>
          <w:sz w:val="23"/>
          <w:szCs w:val="23"/>
          <w:lang w:eastAsia="ko-KR"/>
        </w:rPr>
      </w:pPr>
      <w:r w:rsidRPr="007F77DC">
        <w:rPr>
          <w:rFonts w:asciiTheme="majorBidi" w:hAnsiTheme="majorBidi" w:cstheme="majorBidi"/>
          <w:noProof/>
          <w:sz w:val="23"/>
          <w:szCs w:val="23"/>
          <w:lang w:eastAsia="ko-KR"/>
        </w:rPr>
        <w:drawing>
          <wp:anchor distT="0" distB="0" distL="114300" distR="114300" simplePos="0" relativeHeight="251664384" behindDoc="0" locked="0" layoutInCell="1" allowOverlap="1" wp14:anchorId="139A9270" wp14:editId="43438297">
            <wp:simplePos x="457200" y="1104314"/>
            <wp:positionH relativeFrom="margin">
              <wp:align>center</wp:align>
            </wp:positionH>
            <wp:positionV relativeFrom="margin">
              <wp:align>center</wp:align>
            </wp:positionV>
            <wp:extent cx="9762116" cy="4466492"/>
            <wp:effectExtent l="0" t="0" r="0" b="0"/>
            <wp:wrapSquare wrapText="bothSides"/>
            <wp:docPr id="830534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34684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62116" cy="4466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77DC" w:rsidRPr="007F77DC">
        <w:rPr>
          <w:rFonts w:asciiTheme="majorBidi" w:hAnsiTheme="majorBidi" w:cstheme="majorBidi"/>
          <w:caps w:val="0"/>
          <w:sz w:val="23"/>
          <w:szCs w:val="23"/>
          <w:lang w:eastAsia="ko-KR"/>
        </w:rPr>
        <w:t>Figure (3): Client Finite State Machine</w:t>
      </w:r>
      <w:bookmarkEnd w:id="10"/>
      <w:bookmarkEnd w:id="11"/>
    </w:p>
    <w:p w14:paraId="34C2D862" w14:textId="77777777" w:rsidR="00F444C1" w:rsidRDefault="00F444C1" w:rsidP="00C30315">
      <w:pPr>
        <w:jc w:val="both"/>
        <w:rPr>
          <w:lang w:eastAsia="ko-KR"/>
        </w:rPr>
      </w:pPr>
    </w:p>
    <w:p w14:paraId="6E0291FF" w14:textId="64370965" w:rsidR="00F444C1" w:rsidRPr="00C30315" w:rsidRDefault="00F444C1" w:rsidP="00021D1A">
      <w:pPr>
        <w:pStyle w:val="TableofFigures"/>
        <w:rPr>
          <w:lang w:eastAsia="ko-KR"/>
        </w:rPr>
        <w:sectPr w:rsidR="00F444C1" w:rsidRPr="00C30315" w:rsidSect="00F444C1">
          <w:pgSz w:w="16840" w:h="11907" w:orient="landscape" w:code="9"/>
          <w:pgMar w:top="720" w:right="720" w:bottom="720" w:left="720" w:header="720" w:footer="720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  <w:docGrid w:linePitch="360"/>
        </w:sectPr>
      </w:pPr>
    </w:p>
    <w:p w14:paraId="74C00382" w14:textId="675E2ACB" w:rsidR="00357403" w:rsidRDefault="00357403" w:rsidP="00357403">
      <w:pPr>
        <w:pStyle w:val="Heading1"/>
      </w:pPr>
      <w:bookmarkStart w:id="12" w:name="_Toc216436059"/>
      <w:r w:rsidRPr="00357403">
        <w:t>3.</w:t>
      </w:r>
      <w:r w:rsidR="00773358">
        <w:t>0</w:t>
      </w:r>
      <w:r w:rsidRPr="00357403">
        <w:t xml:space="preserve"> Message Types</w:t>
      </w:r>
      <w:bookmarkEnd w:id="12"/>
    </w:p>
    <w:p w14:paraId="063F6E44" w14:textId="466E67C4" w:rsidR="00DD3968" w:rsidRDefault="00DD3968" w:rsidP="000E259C">
      <w:pPr>
        <w:rPr>
          <w:lang w:eastAsia="ko-KR"/>
        </w:rPr>
      </w:pPr>
      <w:r w:rsidRPr="00DD3968">
        <w:rPr>
          <w:lang w:eastAsia="ko-KR"/>
        </w:rPr>
        <w:t>Phase 1 defined 4 basic message types. Phase 2 expanded this to support richer gameplay and reliability mechanisms.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"/>
        <w:gridCol w:w="1547"/>
        <w:gridCol w:w="1370"/>
        <w:gridCol w:w="1417"/>
        <w:gridCol w:w="1701"/>
        <w:gridCol w:w="3516"/>
      </w:tblGrid>
      <w:tr w:rsidR="00677E41" w14:paraId="238E30A2" w14:textId="77777777" w:rsidTr="007F5B28">
        <w:tc>
          <w:tcPr>
            <w:tcW w:w="906" w:type="dxa"/>
            <w:shd w:val="clear" w:color="auto" w:fill="DAE9F7" w:themeFill="text2" w:themeFillTint="1A"/>
            <w:vAlign w:val="center"/>
          </w:tcPr>
          <w:p w14:paraId="05068A01" w14:textId="77777777" w:rsidR="00677E41" w:rsidRPr="00884FD0" w:rsidRDefault="00677E41" w:rsidP="007F5B28">
            <w:pPr>
              <w:jc w:val="center"/>
              <w:rPr>
                <w:lang w:eastAsia="ko-KR"/>
              </w:rPr>
            </w:pPr>
            <w:r w:rsidRPr="00884FD0">
              <w:rPr>
                <w:rStyle w:val="Strong"/>
                <w:rFonts w:cstheme="majorBidi"/>
                <w:color w:val="1F1F1F"/>
                <w:bdr w:val="none" w:sz="0" w:space="0" w:color="auto" w:frame="1"/>
              </w:rPr>
              <w:t>Offset (Bytes)</w:t>
            </w:r>
          </w:p>
        </w:tc>
        <w:tc>
          <w:tcPr>
            <w:tcW w:w="1547" w:type="dxa"/>
            <w:shd w:val="clear" w:color="auto" w:fill="DAE9F7" w:themeFill="text2" w:themeFillTint="1A"/>
            <w:vAlign w:val="center"/>
          </w:tcPr>
          <w:p w14:paraId="66E8F82A" w14:textId="77777777" w:rsidR="00677E41" w:rsidRPr="00884FD0" w:rsidRDefault="00677E41" w:rsidP="007F5B28">
            <w:pPr>
              <w:jc w:val="center"/>
              <w:rPr>
                <w:lang w:eastAsia="ko-KR"/>
              </w:rPr>
            </w:pPr>
            <w:r w:rsidRPr="00884FD0">
              <w:rPr>
                <w:rStyle w:val="Strong"/>
                <w:rFonts w:cstheme="majorBidi"/>
                <w:color w:val="1F1F1F"/>
                <w:bdr w:val="none" w:sz="0" w:space="0" w:color="auto" w:frame="1"/>
              </w:rPr>
              <w:t>Field Name</w:t>
            </w:r>
          </w:p>
        </w:tc>
        <w:tc>
          <w:tcPr>
            <w:tcW w:w="1370" w:type="dxa"/>
            <w:shd w:val="clear" w:color="auto" w:fill="DAE9F7" w:themeFill="text2" w:themeFillTint="1A"/>
            <w:vAlign w:val="center"/>
          </w:tcPr>
          <w:p w14:paraId="12855F1E" w14:textId="77777777" w:rsidR="00677E41" w:rsidRPr="00884FD0" w:rsidRDefault="00677E41" w:rsidP="007F5B28">
            <w:pPr>
              <w:jc w:val="center"/>
              <w:rPr>
                <w:lang w:eastAsia="ko-KR"/>
              </w:rPr>
            </w:pPr>
            <w:r w:rsidRPr="00884FD0">
              <w:rPr>
                <w:rStyle w:val="Strong"/>
                <w:rFonts w:cstheme="majorBidi"/>
                <w:color w:val="1F1F1F"/>
                <w:bdr w:val="none" w:sz="0" w:space="0" w:color="auto" w:frame="1"/>
              </w:rPr>
              <w:t>Data Type</w:t>
            </w:r>
          </w:p>
        </w:tc>
        <w:tc>
          <w:tcPr>
            <w:tcW w:w="1417" w:type="dxa"/>
            <w:shd w:val="clear" w:color="auto" w:fill="DAE9F7" w:themeFill="text2" w:themeFillTint="1A"/>
            <w:vAlign w:val="center"/>
          </w:tcPr>
          <w:p w14:paraId="219EBF0B" w14:textId="77777777" w:rsidR="00677E41" w:rsidRPr="00884FD0" w:rsidRDefault="00677E41" w:rsidP="007F5B28">
            <w:pPr>
              <w:jc w:val="center"/>
              <w:rPr>
                <w:lang w:eastAsia="ko-KR"/>
              </w:rPr>
            </w:pPr>
            <w:r w:rsidRPr="00884FD0">
              <w:rPr>
                <w:rStyle w:val="Strong"/>
                <w:rFonts w:cstheme="majorBidi"/>
                <w:color w:val="1F1F1F"/>
                <w:bdr w:val="none" w:sz="0" w:space="0" w:color="auto" w:frame="1"/>
              </w:rPr>
              <w:t xml:space="preserve">Python </w:t>
            </w:r>
            <w:proofErr w:type="spellStart"/>
            <w:r w:rsidRPr="00884FD0">
              <w:rPr>
                <w:rStyle w:val="Strong"/>
                <w:rFonts w:cstheme="majorBidi"/>
                <w:color w:val="1F1F1F"/>
                <w:bdr w:val="none" w:sz="0" w:space="0" w:color="auto" w:frame="1"/>
              </w:rPr>
              <w:t>Fmt</w:t>
            </w:r>
            <w:proofErr w:type="spellEnd"/>
          </w:p>
        </w:tc>
        <w:tc>
          <w:tcPr>
            <w:tcW w:w="1701" w:type="dxa"/>
            <w:shd w:val="clear" w:color="auto" w:fill="DAE9F7" w:themeFill="text2" w:themeFillTint="1A"/>
            <w:vAlign w:val="center"/>
          </w:tcPr>
          <w:p w14:paraId="6213C4DD" w14:textId="77777777" w:rsidR="00677E41" w:rsidRPr="00884FD0" w:rsidRDefault="00677E41" w:rsidP="007F5B28">
            <w:pPr>
              <w:jc w:val="center"/>
              <w:rPr>
                <w:lang w:eastAsia="ko-KR"/>
              </w:rPr>
            </w:pPr>
            <w:r w:rsidRPr="00884FD0">
              <w:rPr>
                <w:rStyle w:val="Strong"/>
                <w:rFonts w:cstheme="majorBidi"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3516" w:type="dxa"/>
            <w:shd w:val="clear" w:color="auto" w:fill="DAE9F7" w:themeFill="text2" w:themeFillTint="1A"/>
            <w:vAlign w:val="center"/>
          </w:tcPr>
          <w:p w14:paraId="2B743125" w14:textId="77777777" w:rsidR="00677E41" w:rsidRPr="00884FD0" w:rsidRDefault="00677E41" w:rsidP="007F5B28">
            <w:pPr>
              <w:jc w:val="center"/>
              <w:rPr>
                <w:lang w:eastAsia="ko-KR"/>
              </w:rPr>
            </w:pPr>
            <w:r w:rsidRPr="00884FD0">
              <w:rPr>
                <w:rStyle w:val="Strong"/>
                <w:rFonts w:cstheme="majorBidi"/>
                <w:color w:val="1F1F1F"/>
                <w:bdr w:val="none" w:sz="0" w:space="0" w:color="auto" w:frame="1"/>
              </w:rPr>
              <w:t>Justification</w:t>
            </w:r>
          </w:p>
        </w:tc>
      </w:tr>
      <w:tr w:rsidR="00677E41" w14:paraId="5EC5A914" w14:textId="77777777" w:rsidTr="007F5B28">
        <w:tc>
          <w:tcPr>
            <w:tcW w:w="906" w:type="dxa"/>
            <w:shd w:val="clear" w:color="auto" w:fill="DAE9F7" w:themeFill="text2" w:themeFillTint="1A"/>
            <w:vAlign w:val="center"/>
          </w:tcPr>
          <w:p w14:paraId="20EC88AD" w14:textId="77777777" w:rsidR="00677E41" w:rsidRPr="00D47539" w:rsidRDefault="00677E41" w:rsidP="007F5B28">
            <w:pPr>
              <w:jc w:val="center"/>
              <w:rPr>
                <w:rFonts w:cstheme="majorBidi"/>
                <w:b/>
                <w:bCs/>
                <w:lang w:eastAsia="ko-KR"/>
              </w:rPr>
            </w:pPr>
            <w:r w:rsidRPr="00D47539">
              <w:rPr>
                <w:rFonts w:cstheme="majorBidi"/>
                <w:b/>
                <w:bCs/>
                <w:bdr w:val="none" w:sz="0" w:space="0" w:color="auto" w:frame="1"/>
              </w:rPr>
              <w:t>0-3</w:t>
            </w:r>
          </w:p>
        </w:tc>
        <w:tc>
          <w:tcPr>
            <w:tcW w:w="1547" w:type="dxa"/>
            <w:vAlign w:val="center"/>
          </w:tcPr>
          <w:p w14:paraId="2D4415D0" w14:textId="77777777" w:rsidR="00677E41" w:rsidRPr="00D47539" w:rsidRDefault="00677E41" w:rsidP="007F5B28">
            <w:pPr>
              <w:rPr>
                <w:rFonts w:ascii="Consolas" w:hAnsi="Consolas" w:cstheme="majorBidi"/>
                <w:b/>
                <w:bCs/>
                <w:sz w:val="22"/>
                <w:lang w:eastAsia="ko-KR"/>
              </w:rPr>
            </w:pPr>
            <w:r w:rsidRPr="00D47539">
              <w:rPr>
                <w:rStyle w:val="HTMLCode"/>
                <w:rFonts w:ascii="Consolas" w:eastAsiaTheme="majorEastAsia" w:hAnsi="Consolas" w:cstheme="majorBidi"/>
                <w:b/>
                <w:bCs/>
                <w:color w:val="444746"/>
                <w:sz w:val="22"/>
                <w:szCs w:val="22"/>
                <w:bdr w:val="none" w:sz="0" w:space="0" w:color="auto" w:frame="1"/>
              </w:rPr>
              <w:t>PROTO_ID</w:t>
            </w:r>
          </w:p>
        </w:tc>
        <w:tc>
          <w:tcPr>
            <w:tcW w:w="1370" w:type="dxa"/>
            <w:vAlign w:val="center"/>
          </w:tcPr>
          <w:p w14:paraId="2805928C" w14:textId="77777777" w:rsidR="00677E41" w:rsidRPr="00D47539" w:rsidRDefault="00677E41" w:rsidP="007F5B28">
            <w:pPr>
              <w:jc w:val="center"/>
              <w:rPr>
                <w:rFonts w:ascii="Consolas" w:hAnsi="Consolas" w:cstheme="majorBidi"/>
                <w:sz w:val="22"/>
                <w:lang w:eastAsia="ko-KR"/>
              </w:rPr>
            </w:pPr>
            <w:proofErr w:type="gramStart"/>
            <w:r w:rsidRPr="00D47539">
              <w:rPr>
                <w:rStyle w:val="HTMLCode"/>
                <w:rFonts w:ascii="Consolas" w:eastAsiaTheme="majorEastAsia" w:hAnsi="Consolas" w:cstheme="majorBidi"/>
                <w:color w:val="444746"/>
                <w:sz w:val="22"/>
                <w:szCs w:val="22"/>
                <w:bdr w:val="none" w:sz="0" w:space="0" w:color="auto" w:frame="1"/>
              </w:rPr>
              <w:t>char[</w:t>
            </w:r>
            <w:proofErr w:type="gramEnd"/>
            <w:r w:rsidRPr="00D47539">
              <w:rPr>
                <w:rStyle w:val="HTMLCode"/>
                <w:rFonts w:ascii="Consolas" w:eastAsiaTheme="majorEastAsia" w:hAnsi="Consolas" w:cstheme="majorBidi"/>
                <w:color w:val="444746"/>
                <w:sz w:val="22"/>
                <w:szCs w:val="22"/>
                <w:bdr w:val="none" w:sz="0" w:space="0" w:color="auto" w:frame="1"/>
              </w:rPr>
              <w:t>4]</w:t>
            </w:r>
          </w:p>
        </w:tc>
        <w:tc>
          <w:tcPr>
            <w:tcW w:w="1417" w:type="dxa"/>
            <w:vAlign w:val="center"/>
          </w:tcPr>
          <w:p w14:paraId="78D3D15C" w14:textId="77777777" w:rsidR="00677E41" w:rsidRPr="00D47539" w:rsidRDefault="00677E41" w:rsidP="007F5B28">
            <w:pPr>
              <w:jc w:val="center"/>
              <w:rPr>
                <w:rFonts w:ascii="Consolas" w:hAnsi="Consolas" w:cstheme="majorBidi"/>
                <w:sz w:val="22"/>
                <w:lang w:eastAsia="ko-KR"/>
              </w:rPr>
            </w:pPr>
            <w:r w:rsidRPr="00D47539">
              <w:rPr>
                <w:rStyle w:val="HTMLCode"/>
                <w:rFonts w:ascii="Consolas" w:eastAsiaTheme="majorEastAsia" w:hAnsi="Consolas" w:cstheme="majorBidi"/>
                <w:color w:val="444746"/>
                <w:sz w:val="22"/>
                <w:szCs w:val="22"/>
                <w:bdr w:val="none" w:sz="0" w:space="0" w:color="auto" w:frame="1"/>
              </w:rPr>
              <w:t>&gt;4s</w:t>
            </w:r>
          </w:p>
        </w:tc>
        <w:tc>
          <w:tcPr>
            <w:tcW w:w="1701" w:type="dxa"/>
            <w:vAlign w:val="center"/>
          </w:tcPr>
          <w:p w14:paraId="7113A1B7" w14:textId="77777777" w:rsidR="00677E41" w:rsidRPr="00737CCC" w:rsidRDefault="00677E41" w:rsidP="007F5B28">
            <w:pPr>
              <w:jc w:val="center"/>
              <w:rPr>
                <w:rFonts w:cstheme="majorBidi"/>
                <w:lang w:eastAsia="ko-KR"/>
              </w:rPr>
            </w:pPr>
            <w:r w:rsidRPr="00737CCC">
              <w:rPr>
                <w:rFonts w:cstheme="majorBidi"/>
                <w:bdr w:val="none" w:sz="0" w:space="0" w:color="auto" w:frame="1"/>
              </w:rPr>
              <w:t xml:space="preserve">Literal </w:t>
            </w:r>
            <w:proofErr w:type="spellStart"/>
            <w:r w:rsidRPr="00737CCC">
              <w:rPr>
                <w:rStyle w:val="HTMLCode"/>
                <w:rFonts w:asciiTheme="majorBidi" w:eastAsiaTheme="majorEastAsia" w:hAnsiTheme="majorBidi" w:cstheme="majorBidi"/>
                <w:color w:val="444746"/>
                <w:bdr w:val="none" w:sz="0" w:space="0" w:color="auto" w:frame="1"/>
              </w:rPr>
              <w:t>b'GUDP</w:t>
            </w:r>
            <w:proofErr w:type="spellEnd"/>
            <w:r w:rsidRPr="00737CCC">
              <w:rPr>
                <w:rStyle w:val="HTMLCode"/>
                <w:rFonts w:asciiTheme="majorBidi" w:eastAsiaTheme="majorEastAsia" w:hAnsiTheme="majorBidi" w:cstheme="majorBidi"/>
                <w:color w:val="444746"/>
                <w:bdr w:val="none" w:sz="0" w:space="0" w:color="auto" w:frame="1"/>
              </w:rPr>
              <w:t>'</w:t>
            </w:r>
          </w:p>
        </w:tc>
        <w:tc>
          <w:tcPr>
            <w:tcW w:w="3516" w:type="dxa"/>
            <w:vAlign w:val="center"/>
          </w:tcPr>
          <w:p w14:paraId="192FEDE2" w14:textId="77777777" w:rsidR="00677E41" w:rsidRPr="00737CCC" w:rsidRDefault="00677E41" w:rsidP="007F5B28">
            <w:pPr>
              <w:jc w:val="both"/>
              <w:rPr>
                <w:rFonts w:cstheme="majorBidi"/>
                <w:lang w:eastAsia="ko-KR"/>
              </w:rPr>
            </w:pPr>
            <w:r w:rsidRPr="00737CCC">
              <w:rPr>
                <w:rFonts w:cstheme="majorBidi"/>
                <w:bdr w:val="none" w:sz="0" w:space="0" w:color="auto" w:frame="1"/>
              </w:rPr>
              <w:t>Magic bytes to reject non-protocol traffic on the port.</w:t>
            </w:r>
          </w:p>
        </w:tc>
      </w:tr>
      <w:tr w:rsidR="00677E41" w14:paraId="409714D3" w14:textId="77777777" w:rsidTr="007F5B28">
        <w:tc>
          <w:tcPr>
            <w:tcW w:w="906" w:type="dxa"/>
            <w:shd w:val="clear" w:color="auto" w:fill="DAE9F7" w:themeFill="text2" w:themeFillTint="1A"/>
            <w:vAlign w:val="center"/>
          </w:tcPr>
          <w:p w14:paraId="5FF44406" w14:textId="77777777" w:rsidR="00677E41" w:rsidRPr="00D47539" w:rsidRDefault="00677E41" w:rsidP="007F5B28">
            <w:pPr>
              <w:jc w:val="center"/>
              <w:rPr>
                <w:rFonts w:cstheme="majorBidi"/>
                <w:b/>
                <w:bCs/>
                <w:lang w:eastAsia="ko-KR"/>
              </w:rPr>
            </w:pPr>
            <w:r w:rsidRPr="00D47539">
              <w:rPr>
                <w:rFonts w:cstheme="majorBidi"/>
                <w:b/>
                <w:bCs/>
                <w:bdr w:val="none" w:sz="0" w:space="0" w:color="auto" w:frame="1"/>
              </w:rPr>
              <w:t>4</w:t>
            </w:r>
          </w:p>
        </w:tc>
        <w:tc>
          <w:tcPr>
            <w:tcW w:w="1547" w:type="dxa"/>
            <w:vAlign w:val="center"/>
          </w:tcPr>
          <w:p w14:paraId="38E27944" w14:textId="77777777" w:rsidR="00677E41" w:rsidRPr="00D47539" w:rsidRDefault="00677E41" w:rsidP="007F5B28">
            <w:pPr>
              <w:rPr>
                <w:rFonts w:ascii="Consolas" w:hAnsi="Consolas" w:cstheme="majorBidi"/>
                <w:b/>
                <w:bCs/>
                <w:sz w:val="22"/>
                <w:lang w:eastAsia="ko-KR"/>
              </w:rPr>
            </w:pPr>
            <w:r w:rsidRPr="00D47539">
              <w:rPr>
                <w:rStyle w:val="HTMLCode"/>
                <w:rFonts w:ascii="Consolas" w:eastAsiaTheme="majorEastAsia" w:hAnsi="Consolas" w:cstheme="majorBidi"/>
                <w:b/>
                <w:bCs/>
                <w:color w:val="444746"/>
                <w:sz w:val="22"/>
                <w:szCs w:val="22"/>
                <w:bdr w:val="none" w:sz="0" w:space="0" w:color="auto" w:frame="1"/>
              </w:rPr>
              <w:t>VERSION</w:t>
            </w:r>
          </w:p>
        </w:tc>
        <w:tc>
          <w:tcPr>
            <w:tcW w:w="1370" w:type="dxa"/>
            <w:vAlign w:val="center"/>
          </w:tcPr>
          <w:p w14:paraId="6352EC6F" w14:textId="77777777" w:rsidR="00677E41" w:rsidRPr="00D47539" w:rsidRDefault="00677E41" w:rsidP="007F5B28">
            <w:pPr>
              <w:jc w:val="center"/>
              <w:rPr>
                <w:rFonts w:ascii="Consolas" w:hAnsi="Consolas" w:cstheme="majorBidi"/>
                <w:sz w:val="22"/>
                <w:lang w:eastAsia="ko-KR"/>
              </w:rPr>
            </w:pPr>
            <w:r w:rsidRPr="00D47539">
              <w:rPr>
                <w:rStyle w:val="HTMLCode"/>
                <w:rFonts w:ascii="Consolas" w:eastAsiaTheme="majorEastAsia" w:hAnsi="Consolas" w:cstheme="majorBidi"/>
                <w:color w:val="444746"/>
                <w:sz w:val="22"/>
                <w:szCs w:val="22"/>
                <w:bdr w:val="none" w:sz="0" w:space="0" w:color="auto" w:frame="1"/>
              </w:rPr>
              <w:t>uint8</w:t>
            </w:r>
          </w:p>
        </w:tc>
        <w:tc>
          <w:tcPr>
            <w:tcW w:w="1417" w:type="dxa"/>
            <w:vAlign w:val="center"/>
          </w:tcPr>
          <w:p w14:paraId="7F454A24" w14:textId="77777777" w:rsidR="00677E41" w:rsidRPr="00D47539" w:rsidRDefault="00677E41" w:rsidP="007F5B28">
            <w:pPr>
              <w:jc w:val="center"/>
              <w:rPr>
                <w:rFonts w:ascii="Consolas" w:hAnsi="Consolas" w:cstheme="majorBidi"/>
                <w:sz w:val="22"/>
                <w:lang w:eastAsia="ko-KR"/>
              </w:rPr>
            </w:pPr>
            <w:r w:rsidRPr="00D47539">
              <w:rPr>
                <w:rStyle w:val="HTMLCode"/>
                <w:rFonts w:ascii="Consolas" w:eastAsiaTheme="majorEastAsia" w:hAnsi="Consolas" w:cstheme="majorBidi"/>
                <w:color w:val="444746"/>
                <w:sz w:val="22"/>
                <w:szCs w:val="22"/>
                <w:bdr w:val="none" w:sz="0" w:space="0" w:color="auto" w:frame="1"/>
              </w:rPr>
              <w:t>B</w:t>
            </w:r>
          </w:p>
        </w:tc>
        <w:tc>
          <w:tcPr>
            <w:tcW w:w="1701" w:type="dxa"/>
            <w:vAlign w:val="center"/>
          </w:tcPr>
          <w:p w14:paraId="203A55E5" w14:textId="77777777" w:rsidR="00677E41" w:rsidRPr="00737CCC" w:rsidRDefault="00677E41" w:rsidP="007F5B28">
            <w:pPr>
              <w:jc w:val="center"/>
              <w:rPr>
                <w:rFonts w:cstheme="majorBidi"/>
                <w:lang w:eastAsia="ko-KR"/>
              </w:rPr>
            </w:pPr>
            <w:r w:rsidRPr="00737CCC">
              <w:rPr>
                <w:rStyle w:val="HTMLCode"/>
                <w:rFonts w:asciiTheme="majorBidi" w:eastAsiaTheme="majorEastAsia" w:hAnsiTheme="majorBidi" w:cstheme="majorBidi"/>
                <w:color w:val="444746"/>
                <w:bdr w:val="none" w:sz="0" w:space="0" w:color="auto" w:frame="1"/>
              </w:rPr>
              <w:t>2</w:t>
            </w:r>
          </w:p>
        </w:tc>
        <w:tc>
          <w:tcPr>
            <w:tcW w:w="3516" w:type="dxa"/>
            <w:vAlign w:val="center"/>
          </w:tcPr>
          <w:p w14:paraId="78FDEDC2" w14:textId="77777777" w:rsidR="00677E41" w:rsidRPr="00737CCC" w:rsidRDefault="00677E41" w:rsidP="007F5B28">
            <w:pPr>
              <w:jc w:val="both"/>
              <w:rPr>
                <w:rFonts w:cstheme="majorBidi"/>
                <w:lang w:eastAsia="ko-KR"/>
              </w:rPr>
            </w:pPr>
            <w:r w:rsidRPr="00737CCC">
              <w:rPr>
                <w:rFonts w:cstheme="majorBidi"/>
                <w:bdr w:val="none" w:sz="0" w:space="0" w:color="auto" w:frame="1"/>
              </w:rPr>
              <w:t>Allows backward compatibility if packet structure changes.</w:t>
            </w:r>
          </w:p>
        </w:tc>
      </w:tr>
      <w:tr w:rsidR="00677E41" w14:paraId="17927E0E" w14:textId="77777777" w:rsidTr="007F5B28">
        <w:tc>
          <w:tcPr>
            <w:tcW w:w="906" w:type="dxa"/>
            <w:shd w:val="clear" w:color="auto" w:fill="DAE9F7" w:themeFill="text2" w:themeFillTint="1A"/>
            <w:vAlign w:val="center"/>
          </w:tcPr>
          <w:p w14:paraId="7F06CB79" w14:textId="77777777" w:rsidR="00677E41" w:rsidRPr="00D47539" w:rsidRDefault="00677E41" w:rsidP="007F5B28">
            <w:pPr>
              <w:jc w:val="center"/>
              <w:rPr>
                <w:rFonts w:cstheme="majorBidi"/>
                <w:b/>
                <w:bCs/>
                <w:lang w:eastAsia="ko-KR"/>
              </w:rPr>
            </w:pPr>
            <w:r w:rsidRPr="00D47539">
              <w:rPr>
                <w:rFonts w:cstheme="majorBidi"/>
                <w:b/>
                <w:bCs/>
                <w:bdr w:val="none" w:sz="0" w:space="0" w:color="auto" w:frame="1"/>
              </w:rPr>
              <w:t>5</w:t>
            </w:r>
          </w:p>
        </w:tc>
        <w:tc>
          <w:tcPr>
            <w:tcW w:w="1547" w:type="dxa"/>
            <w:vAlign w:val="center"/>
          </w:tcPr>
          <w:p w14:paraId="42B8E595" w14:textId="77777777" w:rsidR="00677E41" w:rsidRPr="00D47539" w:rsidRDefault="00677E41" w:rsidP="007F5B28">
            <w:pPr>
              <w:rPr>
                <w:rFonts w:ascii="Consolas" w:hAnsi="Consolas" w:cstheme="majorBidi"/>
                <w:b/>
                <w:bCs/>
                <w:sz w:val="22"/>
                <w:lang w:eastAsia="ko-KR"/>
              </w:rPr>
            </w:pPr>
            <w:r w:rsidRPr="00D47539">
              <w:rPr>
                <w:rStyle w:val="HTMLCode"/>
                <w:rFonts w:ascii="Consolas" w:eastAsiaTheme="majorEastAsia" w:hAnsi="Consolas" w:cstheme="majorBidi"/>
                <w:b/>
                <w:bCs/>
                <w:color w:val="444746"/>
                <w:sz w:val="22"/>
                <w:szCs w:val="22"/>
                <w:bdr w:val="none" w:sz="0" w:space="0" w:color="auto" w:frame="1"/>
              </w:rPr>
              <w:t>MSG_TYPE</w:t>
            </w:r>
          </w:p>
        </w:tc>
        <w:tc>
          <w:tcPr>
            <w:tcW w:w="1370" w:type="dxa"/>
            <w:vAlign w:val="center"/>
          </w:tcPr>
          <w:p w14:paraId="4A4C4C16" w14:textId="77777777" w:rsidR="00677E41" w:rsidRPr="00D47539" w:rsidRDefault="00677E41" w:rsidP="007F5B28">
            <w:pPr>
              <w:jc w:val="center"/>
              <w:rPr>
                <w:rFonts w:ascii="Consolas" w:hAnsi="Consolas" w:cstheme="majorBidi"/>
                <w:sz w:val="22"/>
                <w:lang w:eastAsia="ko-KR"/>
              </w:rPr>
            </w:pPr>
            <w:r w:rsidRPr="00D47539">
              <w:rPr>
                <w:rStyle w:val="HTMLCode"/>
                <w:rFonts w:ascii="Consolas" w:eastAsiaTheme="majorEastAsia" w:hAnsi="Consolas" w:cstheme="majorBidi"/>
                <w:color w:val="444746"/>
                <w:sz w:val="22"/>
                <w:szCs w:val="22"/>
                <w:bdr w:val="none" w:sz="0" w:space="0" w:color="auto" w:frame="1"/>
              </w:rPr>
              <w:t>uint8</w:t>
            </w:r>
          </w:p>
        </w:tc>
        <w:tc>
          <w:tcPr>
            <w:tcW w:w="1417" w:type="dxa"/>
            <w:vAlign w:val="center"/>
          </w:tcPr>
          <w:p w14:paraId="6C0FC25A" w14:textId="77777777" w:rsidR="00677E41" w:rsidRPr="00D47539" w:rsidRDefault="00677E41" w:rsidP="007F5B28">
            <w:pPr>
              <w:jc w:val="center"/>
              <w:rPr>
                <w:rFonts w:ascii="Consolas" w:hAnsi="Consolas" w:cstheme="majorBidi"/>
                <w:sz w:val="22"/>
                <w:lang w:eastAsia="ko-KR"/>
              </w:rPr>
            </w:pPr>
            <w:r w:rsidRPr="00D47539">
              <w:rPr>
                <w:rStyle w:val="HTMLCode"/>
                <w:rFonts w:ascii="Consolas" w:eastAsiaTheme="majorEastAsia" w:hAnsi="Consolas" w:cstheme="majorBidi"/>
                <w:color w:val="444746"/>
                <w:sz w:val="22"/>
                <w:szCs w:val="22"/>
                <w:bdr w:val="none" w:sz="0" w:space="0" w:color="auto" w:frame="1"/>
              </w:rPr>
              <w:t>B</w:t>
            </w:r>
          </w:p>
        </w:tc>
        <w:tc>
          <w:tcPr>
            <w:tcW w:w="1701" w:type="dxa"/>
            <w:vAlign w:val="center"/>
          </w:tcPr>
          <w:p w14:paraId="339FF926" w14:textId="77777777" w:rsidR="00677E41" w:rsidRPr="00737CCC" w:rsidRDefault="00677E41" w:rsidP="007F5B28">
            <w:pPr>
              <w:jc w:val="center"/>
              <w:rPr>
                <w:rFonts w:cstheme="majorBidi"/>
                <w:lang w:eastAsia="ko-KR"/>
              </w:rPr>
            </w:pPr>
            <w:r w:rsidRPr="00737CCC">
              <w:rPr>
                <w:rFonts w:cstheme="majorBidi"/>
                <w:bdr w:val="none" w:sz="0" w:space="0" w:color="auto" w:frame="1"/>
              </w:rPr>
              <w:t>Enum (0-14)</w:t>
            </w:r>
          </w:p>
        </w:tc>
        <w:tc>
          <w:tcPr>
            <w:tcW w:w="3516" w:type="dxa"/>
            <w:vAlign w:val="center"/>
          </w:tcPr>
          <w:p w14:paraId="1B25E36D" w14:textId="77777777" w:rsidR="00677E41" w:rsidRPr="00737CCC" w:rsidRDefault="00677E41" w:rsidP="007F5B28">
            <w:pPr>
              <w:jc w:val="both"/>
              <w:rPr>
                <w:rFonts w:cstheme="majorBidi"/>
                <w:lang w:eastAsia="ko-KR"/>
              </w:rPr>
            </w:pPr>
            <w:r w:rsidRPr="00737CCC">
              <w:rPr>
                <w:rFonts w:cstheme="majorBidi"/>
                <w:bdr w:val="none" w:sz="0" w:space="0" w:color="auto" w:frame="1"/>
              </w:rPr>
              <w:t>Identifies payload handler (e.g., Move vs. Snapshot).</w:t>
            </w:r>
          </w:p>
        </w:tc>
      </w:tr>
      <w:tr w:rsidR="00677E41" w14:paraId="28562EEA" w14:textId="77777777" w:rsidTr="007F5B28">
        <w:tc>
          <w:tcPr>
            <w:tcW w:w="906" w:type="dxa"/>
            <w:shd w:val="clear" w:color="auto" w:fill="DAE9F7" w:themeFill="text2" w:themeFillTint="1A"/>
            <w:vAlign w:val="center"/>
          </w:tcPr>
          <w:p w14:paraId="69FA8E10" w14:textId="77777777" w:rsidR="00677E41" w:rsidRPr="00D47539" w:rsidRDefault="00677E41" w:rsidP="007F5B28">
            <w:pPr>
              <w:jc w:val="center"/>
              <w:rPr>
                <w:rFonts w:cstheme="majorBidi"/>
                <w:b/>
                <w:bCs/>
                <w:lang w:eastAsia="ko-KR"/>
              </w:rPr>
            </w:pPr>
            <w:r w:rsidRPr="00D47539">
              <w:rPr>
                <w:rFonts w:cstheme="majorBidi"/>
                <w:b/>
                <w:bCs/>
                <w:bdr w:val="none" w:sz="0" w:space="0" w:color="auto" w:frame="1"/>
              </w:rPr>
              <w:t>6-9</w:t>
            </w:r>
          </w:p>
        </w:tc>
        <w:tc>
          <w:tcPr>
            <w:tcW w:w="1547" w:type="dxa"/>
            <w:vAlign w:val="center"/>
          </w:tcPr>
          <w:p w14:paraId="4C28F7BE" w14:textId="77777777" w:rsidR="00677E41" w:rsidRPr="00D47539" w:rsidRDefault="00677E41" w:rsidP="007F5B28">
            <w:pPr>
              <w:rPr>
                <w:rFonts w:ascii="Consolas" w:hAnsi="Consolas" w:cstheme="majorBidi"/>
                <w:b/>
                <w:bCs/>
                <w:sz w:val="22"/>
                <w:lang w:eastAsia="ko-KR"/>
              </w:rPr>
            </w:pPr>
            <w:r w:rsidRPr="00D47539">
              <w:rPr>
                <w:rStyle w:val="HTMLCode"/>
                <w:rFonts w:ascii="Consolas" w:eastAsiaTheme="majorEastAsia" w:hAnsi="Consolas" w:cstheme="majorBidi"/>
                <w:b/>
                <w:bCs/>
                <w:color w:val="444746"/>
                <w:sz w:val="22"/>
                <w:szCs w:val="22"/>
                <w:bdr w:val="none" w:sz="0" w:space="0" w:color="auto" w:frame="1"/>
              </w:rPr>
              <w:t>SNAPSHOT_ID</w:t>
            </w:r>
          </w:p>
        </w:tc>
        <w:tc>
          <w:tcPr>
            <w:tcW w:w="1370" w:type="dxa"/>
            <w:vAlign w:val="center"/>
          </w:tcPr>
          <w:p w14:paraId="5AB51E7F" w14:textId="77777777" w:rsidR="00677E41" w:rsidRPr="00D47539" w:rsidRDefault="00677E41" w:rsidP="007F5B28">
            <w:pPr>
              <w:jc w:val="center"/>
              <w:rPr>
                <w:rFonts w:ascii="Consolas" w:hAnsi="Consolas" w:cstheme="majorBidi"/>
                <w:sz w:val="22"/>
                <w:lang w:eastAsia="ko-KR"/>
              </w:rPr>
            </w:pPr>
            <w:r w:rsidRPr="00D47539">
              <w:rPr>
                <w:rStyle w:val="HTMLCode"/>
                <w:rFonts w:ascii="Consolas" w:eastAsiaTheme="majorEastAsia" w:hAnsi="Consolas" w:cstheme="majorBidi"/>
                <w:color w:val="444746"/>
                <w:sz w:val="22"/>
                <w:szCs w:val="22"/>
                <w:bdr w:val="none" w:sz="0" w:space="0" w:color="auto" w:frame="1"/>
              </w:rPr>
              <w:t>uint32</w:t>
            </w:r>
          </w:p>
        </w:tc>
        <w:tc>
          <w:tcPr>
            <w:tcW w:w="1417" w:type="dxa"/>
            <w:vAlign w:val="center"/>
          </w:tcPr>
          <w:p w14:paraId="715FCC3E" w14:textId="77777777" w:rsidR="00677E41" w:rsidRPr="00D47539" w:rsidRDefault="00677E41" w:rsidP="007F5B28">
            <w:pPr>
              <w:jc w:val="center"/>
              <w:rPr>
                <w:rFonts w:ascii="Consolas" w:hAnsi="Consolas" w:cstheme="majorBidi"/>
                <w:sz w:val="22"/>
                <w:lang w:eastAsia="ko-KR"/>
              </w:rPr>
            </w:pPr>
            <w:r w:rsidRPr="00D47539">
              <w:rPr>
                <w:rStyle w:val="HTMLCode"/>
                <w:rFonts w:ascii="Consolas" w:eastAsiaTheme="majorEastAsia" w:hAnsi="Consolas" w:cstheme="majorBidi"/>
                <w:color w:val="444746"/>
                <w:sz w:val="22"/>
                <w:szCs w:val="22"/>
                <w:bdr w:val="none" w:sz="0" w:space="0" w:color="auto" w:frame="1"/>
              </w:rPr>
              <w:t>I</w:t>
            </w:r>
          </w:p>
        </w:tc>
        <w:tc>
          <w:tcPr>
            <w:tcW w:w="1701" w:type="dxa"/>
            <w:vAlign w:val="center"/>
          </w:tcPr>
          <w:p w14:paraId="032B6C20" w14:textId="77777777" w:rsidR="00677E41" w:rsidRPr="00737CCC" w:rsidRDefault="00677E41" w:rsidP="007F5B28">
            <w:pPr>
              <w:jc w:val="center"/>
              <w:rPr>
                <w:rFonts w:cstheme="majorBidi"/>
                <w:lang w:eastAsia="ko-KR"/>
              </w:rPr>
            </w:pPr>
            <w:r w:rsidRPr="00737CCC">
              <w:rPr>
                <w:rFonts w:cstheme="majorBidi"/>
                <w:bdr w:val="none" w:sz="0" w:space="0" w:color="auto" w:frame="1"/>
              </w:rPr>
              <w:t>Integer</w:t>
            </w:r>
          </w:p>
        </w:tc>
        <w:tc>
          <w:tcPr>
            <w:tcW w:w="3516" w:type="dxa"/>
            <w:vAlign w:val="center"/>
          </w:tcPr>
          <w:p w14:paraId="33DFB602" w14:textId="77777777" w:rsidR="00677E41" w:rsidRPr="00737CCC" w:rsidRDefault="00677E41" w:rsidP="007F5B28">
            <w:pPr>
              <w:jc w:val="both"/>
              <w:rPr>
                <w:rFonts w:cstheme="majorBidi"/>
                <w:lang w:eastAsia="ko-KR"/>
              </w:rPr>
            </w:pPr>
            <w:r w:rsidRPr="00737CCC">
              <w:rPr>
                <w:rFonts w:cstheme="majorBidi"/>
                <w:bdr w:val="none" w:sz="0" w:space="0" w:color="auto" w:frame="1"/>
              </w:rPr>
              <w:t>Global game state counter. Used for delta encoding reference.</w:t>
            </w:r>
          </w:p>
        </w:tc>
      </w:tr>
      <w:tr w:rsidR="00677E41" w14:paraId="26DCC4F2" w14:textId="77777777" w:rsidTr="007F5B28">
        <w:tc>
          <w:tcPr>
            <w:tcW w:w="906" w:type="dxa"/>
            <w:shd w:val="clear" w:color="auto" w:fill="DAE9F7" w:themeFill="text2" w:themeFillTint="1A"/>
            <w:vAlign w:val="center"/>
          </w:tcPr>
          <w:p w14:paraId="0D529CBB" w14:textId="77777777" w:rsidR="00677E41" w:rsidRPr="00D47539" w:rsidRDefault="00677E41" w:rsidP="007F5B28">
            <w:pPr>
              <w:jc w:val="center"/>
              <w:rPr>
                <w:rFonts w:cstheme="majorBidi"/>
                <w:b/>
                <w:bCs/>
                <w:lang w:eastAsia="ko-KR"/>
              </w:rPr>
            </w:pPr>
            <w:r w:rsidRPr="00D47539">
              <w:rPr>
                <w:rFonts w:cstheme="majorBidi"/>
                <w:b/>
                <w:bCs/>
                <w:bdr w:val="none" w:sz="0" w:space="0" w:color="auto" w:frame="1"/>
              </w:rPr>
              <w:t>10-13</w:t>
            </w:r>
          </w:p>
        </w:tc>
        <w:tc>
          <w:tcPr>
            <w:tcW w:w="1547" w:type="dxa"/>
            <w:vAlign w:val="center"/>
          </w:tcPr>
          <w:p w14:paraId="35535D9E" w14:textId="77777777" w:rsidR="00677E41" w:rsidRPr="00D47539" w:rsidRDefault="00677E41" w:rsidP="007F5B28">
            <w:pPr>
              <w:rPr>
                <w:rFonts w:ascii="Consolas" w:hAnsi="Consolas" w:cstheme="majorBidi"/>
                <w:b/>
                <w:bCs/>
                <w:sz w:val="22"/>
                <w:lang w:eastAsia="ko-KR"/>
              </w:rPr>
            </w:pPr>
            <w:r w:rsidRPr="00D47539">
              <w:rPr>
                <w:rStyle w:val="HTMLCode"/>
                <w:rFonts w:ascii="Consolas" w:eastAsiaTheme="majorEastAsia" w:hAnsi="Consolas" w:cstheme="majorBidi"/>
                <w:b/>
                <w:bCs/>
                <w:color w:val="444746"/>
                <w:sz w:val="22"/>
                <w:szCs w:val="22"/>
                <w:bdr w:val="none" w:sz="0" w:space="0" w:color="auto" w:frame="1"/>
              </w:rPr>
              <w:t>SEQ_NUM</w:t>
            </w:r>
          </w:p>
        </w:tc>
        <w:tc>
          <w:tcPr>
            <w:tcW w:w="1370" w:type="dxa"/>
            <w:vAlign w:val="center"/>
          </w:tcPr>
          <w:p w14:paraId="5A3B4C44" w14:textId="77777777" w:rsidR="00677E41" w:rsidRPr="00D47539" w:rsidRDefault="00677E41" w:rsidP="007F5B28">
            <w:pPr>
              <w:jc w:val="center"/>
              <w:rPr>
                <w:rFonts w:ascii="Consolas" w:hAnsi="Consolas" w:cstheme="majorBidi"/>
                <w:sz w:val="22"/>
                <w:lang w:eastAsia="ko-KR"/>
              </w:rPr>
            </w:pPr>
            <w:r w:rsidRPr="00D47539">
              <w:rPr>
                <w:rStyle w:val="HTMLCode"/>
                <w:rFonts w:ascii="Consolas" w:eastAsiaTheme="majorEastAsia" w:hAnsi="Consolas" w:cstheme="majorBidi"/>
                <w:color w:val="444746"/>
                <w:sz w:val="22"/>
                <w:szCs w:val="22"/>
                <w:bdr w:val="none" w:sz="0" w:space="0" w:color="auto" w:frame="1"/>
              </w:rPr>
              <w:t>uint32</w:t>
            </w:r>
          </w:p>
        </w:tc>
        <w:tc>
          <w:tcPr>
            <w:tcW w:w="1417" w:type="dxa"/>
            <w:vAlign w:val="center"/>
          </w:tcPr>
          <w:p w14:paraId="2FE9ACB0" w14:textId="77777777" w:rsidR="00677E41" w:rsidRPr="00D47539" w:rsidRDefault="00677E41" w:rsidP="007F5B28">
            <w:pPr>
              <w:jc w:val="center"/>
              <w:rPr>
                <w:rFonts w:ascii="Consolas" w:hAnsi="Consolas" w:cstheme="majorBidi"/>
                <w:sz w:val="22"/>
                <w:lang w:eastAsia="ko-KR"/>
              </w:rPr>
            </w:pPr>
            <w:r w:rsidRPr="00D47539">
              <w:rPr>
                <w:rStyle w:val="HTMLCode"/>
                <w:rFonts w:ascii="Consolas" w:eastAsiaTheme="majorEastAsia" w:hAnsi="Consolas" w:cstheme="majorBidi"/>
                <w:color w:val="444746"/>
                <w:sz w:val="22"/>
                <w:szCs w:val="22"/>
                <w:bdr w:val="none" w:sz="0" w:space="0" w:color="auto" w:frame="1"/>
              </w:rPr>
              <w:t>I</w:t>
            </w:r>
          </w:p>
        </w:tc>
        <w:tc>
          <w:tcPr>
            <w:tcW w:w="1701" w:type="dxa"/>
            <w:vAlign w:val="center"/>
          </w:tcPr>
          <w:p w14:paraId="3292A990" w14:textId="77777777" w:rsidR="00677E41" w:rsidRPr="00737CCC" w:rsidRDefault="00677E41" w:rsidP="007F5B28">
            <w:pPr>
              <w:jc w:val="center"/>
              <w:rPr>
                <w:rFonts w:cstheme="majorBidi"/>
                <w:lang w:eastAsia="ko-KR"/>
              </w:rPr>
            </w:pPr>
            <w:r w:rsidRPr="00737CCC">
              <w:rPr>
                <w:rFonts w:cstheme="majorBidi"/>
                <w:bdr w:val="none" w:sz="0" w:space="0" w:color="auto" w:frame="1"/>
              </w:rPr>
              <w:t>Integer</w:t>
            </w:r>
          </w:p>
        </w:tc>
        <w:tc>
          <w:tcPr>
            <w:tcW w:w="3516" w:type="dxa"/>
            <w:vAlign w:val="center"/>
          </w:tcPr>
          <w:p w14:paraId="3F7FDA0C" w14:textId="77777777" w:rsidR="00677E41" w:rsidRPr="00737CCC" w:rsidRDefault="00677E41" w:rsidP="007F5B28">
            <w:pPr>
              <w:jc w:val="both"/>
              <w:rPr>
                <w:rFonts w:cstheme="majorBidi"/>
                <w:lang w:eastAsia="ko-KR"/>
              </w:rPr>
            </w:pPr>
            <w:r w:rsidRPr="00737CCC">
              <w:rPr>
                <w:rFonts w:cstheme="majorBidi"/>
                <w:bdr w:val="none" w:sz="0" w:space="0" w:color="auto" w:frame="1"/>
              </w:rPr>
              <w:t>Per-client sequence number for packet loss detection and ordering.</w:t>
            </w:r>
          </w:p>
        </w:tc>
      </w:tr>
      <w:tr w:rsidR="00677E41" w14:paraId="1DDB1D4C" w14:textId="77777777" w:rsidTr="007F5B28">
        <w:tc>
          <w:tcPr>
            <w:tcW w:w="906" w:type="dxa"/>
            <w:shd w:val="clear" w:color="auto" w:fill="DAE9F7" w:themeFill="text2" w:themeFillTint="1A"/>
            <w:vAlign w:val="center"/>
          </w:tcPr>
          <w:p w14:paraId="7E7C2F6F" w14:textId="77777777" w:rsidR="00677E41" w:rsidRPr="00D47539" w:rsidRDefault="00677E41" w:rsidP="007F5B28">
            <w:pPr>
              <w:jc w:val="center"/>
              <w:rPr>
                <w:rFonts w:cstheme="majorBidi"/>
                <w:b/>
                <w:bCs/>
                <w:lang w:eastAsia="ko-KR"/>
              </w:rPr>
            </w:pPr>
            <w:r w:rsidRPr="00D47539">
              <w:rPr>
                <w:rFonts w:cstheme="majorBidi"/>
                <w:b/>
                <w:bCs/>
                <w:bdr w:val="none" w:sz="0" w:space="0" w:color="auto" w:frame="1"/>
              </w:rPr>
              <w:t>14-21</w:t>
            </w:r>
          </w:p>
        </w:tc>
        <w:tc>
          <w:tcPr>
            <w:tcW w:w="1547" w:type="dxa"/>
            <w:vAlign w:val="center"/>
          </w:tcPr>
          <w:p w14:paraId="7D34A603" w14:textId="77777777" w:rsidR="00677E41" w:rsidRPr="00D47539" w:rsidRDefault="00677E41" w:rsidP="007F5B28">
            <w:pPr>
              <w:rPr>
                <w:rFonts w:ascii="Consolas" w:hAnsi="Consolas" w:cstheme="majorBidi"/>
                <w:b/>
                <w:bCs/>
                <w:sz w:val="22"/>
                <w:lang w:eastAsia="ko-KR"/>
              </w:rPr>
            </w:pPr>
            <w:r w:rsidRPr="00D47539">
              <w:rPr>
                <w:rStyle w:val="HTMLCode"/>
                <w:rFonts w:ascii="Consolas" w:eastAsiaTheme="majorEastAsia" w:hAnsi="Consolas" w:cstheme="majorBidi"/>
                <w:b/>
                <w:bCs/>
                <w:color w:val="444746"/>
                <w:sz w:val="22"/>
                <w:szCs w:val="22"/>
                <w:bdr w:val="none" w:sz="0" w:space="0" w:color="auto" w:frame="1"/>
              </w:rPr>
              <w:t>TIMESTAMP</w:t>
            </w:r>
          </w:p>
        </w:tc>
        <w:tc>
          <w:tcPr>
            <w:tcW w:w="1370" w:type="dxa"/>
            <w:vAlign w:val="center"/>
          </w:tcPr>
          <w:p w14:paraId="67D1C87C" w14:textId="77777777" w:rsidR="00677E41" w:rsidRPr="00D47539" w:rsidRDefault="00677E41" w:rsidP="007F5B28">
            <w:pPr>
              <w:jc w:val="center"/>
              <w:rPr>
                <w:rFonts w:ascii="Consolas" w:hAnsi="Consolas" w:cstheme="majorBidi"/>
                <w:sz w:val="22"/>
                <w:lang w:eastAsia="ko-KR"/>
              </w:rPr>
            </w:pPr>
            <w:r w:rsidRPr="00D47539">
              <w:rPr>
                <w:rStyle w:val="HTMLCode"/>
                <w:rFonts w:ascii="Consolas" w:eastAsiaTheme="majorEastAsia" w:hAnsi="Consolas" w:cstheme="majorBidi"/>
                <w:color w:val="444746"/>
                <w:sz w:val="22"/>
                <w:szCs w:val="22"/>
                <w:bdr w:val="none" w:sz="0" w:space="0" w:color="auto" w:frame="1"/>
              </w:rPr>
              <w:t>uint64</w:t>
            </w:r>
          </w:p>
        </w:tc>
        <w:tc>
          <w:tcPr>
            <w:tcW w:w="1417" w:type="dxa"/>
            <w:vAlign w:val="center"/>
          </w:tcPr>
          <w:p w14:paraId="76051F93" w14:textId="77777777" w:rsidR="00677E41" w:rsidRPr="00D47539" w:rsidRDefault="00677E41" w:rsidP="007F5B28">
            <w:pPr>
              <w:jc w:val="center"/>
              <w:rPr>
                <w:rFonts w:ascii="Consolas" w:hAnsi="Consolas" w:cstheme="majorBidi"/>
                <w:sz w:val="22"/>
                <w:lang w:eastAsia="ko-KR"/>
              </w:rPr>
            </w:pPr>
            <w:r w:rsidRPr="00D47539">
              <w:rPr>
                <w:rStyle w:val="HTMLCode"/>
                <w:rFonts w:ascii="Consolas" w:eastAsiaTheme="majorEastAsia" w:hAnsi="Consolas" w:cstheme="majorBidi"/>
                <w:color w:val="444746"/>
                <w:sz w:val="22"/>
                <w:szCs w:val="22"/>
                <w:bdr w:val="none" w:sz="0" w:space="0" w:color="auto" w:frame="1"/>
              </w:rPr>
              <w:t>Q</w:t>
            </w:r>
          </w:p>
        </w:tc>
        <w:tc>
          <w:tcPr>
            <w:tcW w:w="1701" w:type="dxa"/>
            <w:vAlign w:val="center"/>
          </w:tcPr>
          <w:p w14:paraId="3D994523" w14:textId="77777777" w:rsidR="00677E41" w:rsidRPr="00737CCC" w:rsidRDefault="00677E41" w:rsidP="007F5B28">
            <w:pPr>
              <w:jc w:val="center"/>
              <w:rPr>
                <w:rFonts w:cstheme="majorBidi"/>
                <w:lang w:eastAsia="ko-KR"/>
              </w:rPr>
            </w:pPr>
            <w:r w:rsidRPr="00737CCC">
              <w:rPr>
                <w:rFonts w:cstheme="majorBidi"/>
                <w:bdr w:val="none" w:sz="0" w:space="0" w:color="auto" w:frame="1"/>
              </w:rPr>
              <w:t>Integer</w:t>
            </w:r>
          </w:p>
        </w:tc>
        <w:tc>
          <w:tcPr>
            <w:tcW w:w="3516" w:type="dxa"/>
            <w:vAlign w:val="center"/>
          </w:tcPr>
          <w:p w14:paraId="3BFE1792" w14:textId="77777777" w:rsidR="00677E41" w:rsidRPr="00737CCC" w:rsidRDefault="00677E41" w:rsidP="007F5B28">
            <w:pPr>
              <w:jc w:val="both"/>
              <w:rPr>
                <w:rFonts w:cstheme="majorBidi"/>
                <w:lang w:eastAsia="ko-KR"/>
              </w:rPr>
            </w:pPr>
            <w:r w:rsidRPr="00737CCC">
              <w:rPr>
                <w:rFonts w:cstheme="majorBidi"/>
                <w:bdr w:val="none" w:sz="0" w:space="0" w:color="auto" w:frame="1"/>
              </w:rPr>
              <w:t>Unix timestamp (</w:t>
            </w:r>
            <w:proofErr w:type="spellStart"/>
            <w:r w:rsidRPr="00737CCC">
              <w:rPr>
                <w:rFonts w:cstheme="majorBidi"/>
                <w:bdr w:val="none" w:sz="0" w:space="0" w:color="auto" w:frame="1"/>
              </w:rPr>
              <w:t>ms</w:t>
            </w:r>
            <w:proofErr w:type="spellEnd"/>
            <w:r w:rsidRPr="00737CCC">
              <w:rPr>
                <w:rFonts w:cstheme="majorBidi"/>
                <w:bdr w:val="none" w:sz="0" w:space="0" w:color="auto" w:frame="1"/>
              </w:rPr>
              <w:t>). Used for RTT/Latency calculation.</w:t>
            </w:r>
          </w:p>
        </w:tc>
      </w:tr>
      <w:tr w:rsidR="00677E41" w14:paraId="45C8FAE7" w14:textId="77777777" w:rsidTr="007F5B28">
        <w:tc>
          <w:tcPr>
            <w:tcW w:w="906" w:type="dxa"/>
            <w:shd w:val="clear" w:color="auto" w:fill="DAE9F7" w:themeFill="text2" w:themeFillTint="1A"/>
            <w:vAlign w:val="center"/>
          </w:tcPr>
          <w:p w14:paraId="79FFBD9B" w14:textId="77777777" w:rsidR="00677E41" w:rsidRPr="00D47539" w:rsidRDefault="00677E41" w:rsidP="007F5B28">
            <w:pPr>
              <w:jc w:val="center"/>
              <w:rPr>
                <w:rFonts w:cstheme="majorBidi"/>
                <w:b/>
                <w:bCs/>
                <w:lang w:eastAsia="ko-KR"/>
              </w:rPr>
            </w:pPr>
            <w:r w:rsidRPr="00D47539">
              <w:rPr>
                <w:rFonts w:cstheme="majorBidi"/>
                <w:b/>
                <w:bCs/>
                <w:bdr w:val="none" w:sz="0" w:space="0" w:color="auto" w:frame="1"/>
              </w:rPr>
              <w:t>22-23</w:t>
            </w:r>
          </w:p>
        </w:tc>
        <w:tc>
          <w:tcPr>
            <w:tcW w:w="1547" w:type="dxa"/>
            <w:vAlign w:val="center"/>
          </w:tcPr>
          <w:p w14:paraId="6319CAB5" w14:textId="77777777" w:rsidR="00677E41" w:rsidRPr="00D47539" w:rsidRDefault="00677E41" w:rsidP="007F5B28">
            <w:pPr>
              <w:rPr>
                <w:rFonts w:ascii="Consolas" w:hAnsi="Consolas" w:cstheme="majorBidi"/>
                <w:b/>
                <w:bCs/>
                <w:sz w:val="22"/>
                <w:lang w:eastAsia="ko-KR"/>
              </w:rPr>
            </w:pPr>
            <w:r w:rsidRPr="00D47539">
              <w:rPr>
                <w:rStyle w:val="HTMLCode"/>
                <w:rFonts w:ascii="Consolas" w:eastAsiaTheme="majorEastAsia" w:hAnsi="Consolas" w:cstheme="majorBidi"/>
                <w:b/>
                <w:bCs/>
                <w:color w:val="444746"/>
                <w:sz w:val="22"/>
                <w:szCs w:val="22"/>
                <w:bdr w:val="none" w:sz="0" w:space="0" w:color="auto" w:frame="1"/>
              </w:rPr>
              <w:t>PAYLOAD_LEN</w:t>
            </w:r>
          </w:p>
        </w:tc>
        <w:tc>
          <w:tcPr>
            <w:tcW w:w="1370" w:type="dxa"/>
            <w:vAlign w:val="center"/>
          </w:tcPr>
          <w:p w14:paraId="6F827511" w14:textId="77777777" w:rsidR="00677E41" w:rsidRPr="00D47539" w:rsidRDefault="00677E41" w:rsidP="007F5B28">
            <w:pPr>
              <w:jc w:val="center"/>
              <w:rPr>
                <w:rFonts w:ascii="Consolas" w:hAnsi="Consolas" w:cstheme="majorBidi"/>
                <w:sz w:val="22"/>
                <w:lang w:eastAsia="ko-KR"/>
              </w:rPr>
            </w:pPr>
            <w:r w:rsidRPr="00D47539">
              <w:rPr>
                <w:rStyle w:val="HTMLCode"/>
                <w:rFonts w:ascii="Consolas" w:eastAsiaTheme="majorEastAsia" w:hAnsi="Consolas" w:cstheme="majorBidi"/>
                <w:color w:val="444746"/>
                <w:sz w:val="22"/>
                <w:szCs w:val="22"/>
                <w:bdr w:val="none" w:sz="0" w:space="0" w:color="auto" w:frame="1"/>
              </w:rPr>
              <w:t>uint16</w:t>
            </w:r>
          </w:p>
        </w:tc>
        <w:tc>
          <w:tcPr>
            <w:tcW w:w="1417" w:type="dxa"/>
            <w:vAlign w:val="center"/>
          </w:tcPr>
          <w:p w14:paraId="7AD1FBEB" w14:textId="77777777" w:rsidR="00677E41" w:rsidRPr="00D47539" w:rsidRDefault="00677E41" w:rsidP="007F5B28">
            <w:pPr>
              <w:jc w:val="center"/>
              <w:rPr>
                <w:rFonts w:ascii="Consolas" w:hAnsi="Consolas" w:cstheme="majorBidi"/>
                <w:sz w:val="22"/>
                <w:lang w:eastAsia="ko-KR"/>
              </w:rPr>
            </w:pPr>
            <w:r w:rsidRPr="00D47539">
              <w:rPr>
                <w:rStyle w:val="HTMLCode"/>
                <w:rFonts w:ascii="Consolas" w:eastAsiaTheme="majorEastAsia" w:hAnsi="Consolas" w:cstheme="majorBidi"/>
                <w:color w:val="444746"/>
                <w:sz w:val="22"/>
                <w:szCs w:val="22"/>
                <w:bdr w:val="none" w:sz="0" w:space="0" w:color="auto" w:frame="1"/>
              </w:rPr>
              <w:t>H</w:t>
            </w:r>
          </w:p>
        </w:tc>
        <w:tc>
          <w:tcPr>
            <w:tcW w:w="1701" w:type="dxa"/>
            <w:vAlign w:val="center"/>
          </w:tcPr>
          <w:p w14:paraId="64BA5231" w14:textId="77777777" w:rsidR="00677E41" w:rsidRPr="00737CCC" w:rsidRDefault="00677E41" w:rsidP="007F5B28">
            <w:pPr>
              <w:jc w:val="center"/>
              <w:rPr>
                <w:rFonts w:cstheme="majorBidi"/>
                <w:lang w:eastAsia="ko-KR"/>
              </w:rPr>
            </w:pPr>
            <w:r w:rsidRPr="00737CCC">
              <w:rPr>
                <w:rFonts w:cstheme="majorBidi"/>
                <w:bdr w:val="none" w:sz="0" w:space="0" w:color="auto" w:frame="1"/>
              </w:rPr>
              <w:t>Integer</w:t>
            </w:r>
          </w:p>
        </w:tc>
        <w:tc>
          <w:tcPr>
            <w:tcW w:w="3516" w:type="dxa"/>
            <w:vAlign w:val="center"/>
          </w:tcPr>
          <w:p w14:paraId="5AF00A53" w14:textId="77777777" w:rsidR="00677E41" w:rsidRPr="00737CCC" w:rsidRDefault="00677E41" w:rsidP="007F5B28">
            <w:pPr>
              <w:jc w:val="both"/>
              <w:rPr>
                <w:rFonts w:cstheme="majorBidi"/>
                <w:lang w:eastAsia="ko-KR"/>
              </w:rPr>
            </w:pPr>
            <w:r w:rsidRPr="00737CCC">
              <w:rPr>
                <w:rFonts w:cstheme="majorBidi"/>
                <w:bdr w:val="none" w:sz="0" w:space="0" w:color="auto" w:frame="1"/>
              </w:rPr>
              <w:t>Size of the data following the header (Max 65535).</w:t>
            </w:r>
          </w:p>
        </w:tc>
      </w:tr>
      <w:tr w:rsidR="00677E41" w14:paraId="1A6E56F1" w14:textId="77777777" w:rsidTr="007F5B28">
        <w:tc>
          <w:tcPr>
            <w:tcW w:w="906" w:type="dxa"/>
            <w:shd w:val="clear" w:color="auto" w:fill="DAE9F7" w:themeFill="text2" w:themeFillTint="1A"/>
            <w:vAlign w:val="center"/>
          </w:tcPr>
          <w:p w14:paraId="4A4E4736" w14:textId="77777777" w:rsidR="00677E41" w:rsidRPr="00D47539" w:rsidRDefault="00677E41" w:rsidP="007F5B28">
            <w:pPr>
              <w:jc w:val="center"/>
              <w:rPr>
                <w:rFonts w:cstheme="majorBidi"/>
                <w:b/>
                <w:bCs/>
                <w:lang w:eastAsia="ko-KR"/>
              </w:rPr>
            </w:pPr>
            <w:r w:rsidRPr="00D47539">
              <w:rPr>
                <w:rFonts w:cstheme="majorBidi"/>
                <w:b/>
                <w:bCs/>
                <w:bdr w:val="none" w:sz="0" w:space="0" w:color="auto" w:frame="1"/>
              </w:rPr>
              <w:t>24-27</w:t>
            </w:r>
          </w:p>
        </w:tc>
        <w:tc>
          <w:tcPr>
            <w:tcW w:w="1547" w:type="dxa"/>
            <w:vAlign w:val="center"/>
          </w:tcPr>
          <w:p w14:paraId="380EAD8C" w14:textId="77777777" w:rsidR="00677E41" w:rsidRPr="00D47539" w:rsidRDefault="00677E41" w:rsidP="007F5B28">
            <w:pPr>
              <w:rPr>
                <w:rFonts w:ascii="Consolas" w:hAnsi="Consolas" w:cstheme="majorBidi"/>
                <w:b/>
                <w:bCs/>
                <w:sz w:val="22"/>
                <w:lang w:eastAsia="ko-KR"/>
              </w:rPr>
            </w:pPr>
            <w:r w:rsidRPr="00D47539">
              <w:rPr>
                <w:rStyle w:val="HTMLCode"/>
                <w:rFonts w:ascii="Consolas" w:eastAsiaTheme="majorEastAsia" w:hAnsi="Consolas" w:cstheme="majorBidi"/>
                <w:b/>
                <w:bCs/>
                <w:color w:val="444746"/>
                <w:sz w:val="22"/>
                <w:szCs w:val="22"/>
                <w:bdr w:val="none" w:sz="0" w:space="0" w:color="auto" w:frame="1"/>
              </w:rPr>
              <w:t>CHECKSUM</w:t>
            </w:r>
          </w:p>
        </w:tc>
        <w:tc>
          <w:tcPr>
            <w:tcW w:w="1370" w:type="dxa"/>
            <w:vAlign w:val="center"/>
          </w:tcPr>
          <w:p w14:paraId="26249FEA" w14:textId="77777777" w:rsidR="00677E41" w:rsidRPr="00D47539" w:rsidRDefault="00677E41" w:rsidP="007F5B28">
            <w:pPr>
              <w:jc w:val="center"/>
              <w:rPr>
                <w:rFonts w:ascii="Consolas" w:hAnsi="Consolas" w:cstheme="majorBidi"/>
                <w:sz w:val="22"/>
                <w:lang w:eastAsia="ko-KR"/>
              </w:rPr>
            </w:pPr>
            <w:r w:rsidRPr="00D47539">
              <w:rPr>
                <w:rStyle w:val="HTMLCode"/>
                <w:rFonts w:ascii="Consolas" w:eastAsiaTheme="majorEastAsia" w:hAnsi="Consolas" w:cstheme="majorBidi"/>
                <w:color w:val="444746"/>
                <w:sz w:val="22"/>
                <w:szCs w:val="22"/>
                <w:bdr w:val="none" w:sz="0" w:space="0" w:color="auto" w:frame="1"/>
              </w:rPr>
              <w:t>uint32</w:t>
            </w:r>
          </w:p>
        </w:tc>
        <w:tc>
          <w:tcPr>
            <w:tcW w:w="1417" w:type="dxa"/>
            <w:vAlign w:val="center"/>
          </w:tcPr>
          <w:p w14:paraId="6617957E" w14:textId="77777777" w:rsidR="00677E41" w:rsidRPr="00D47539" w:rsidRDefault="00677E41" w:rsidP="007F5B28">
            <w:pPr>
              <w:jc w:val="center"/>
              <w:rPr>
                <w:rFonts w:ascii="Consolas" w:hAnsi="Consolas" w:cstheme="majorBidi"/>
                <w:sz w:val="22"/>
                <w:lang w:eastAsia="ko-KR"/>
              </w:rPr>
            </w:pPr>
            <w:r w:rsidRPr="00D47539">
              <w:rPr>
                <w:rStyle w:val="HTMLCode"/>
                <w:rFonts w:ascii="Consolas" w:eastAsiaTheme="majorEastAsia" w:hAnsi="Consolas" w:cstheme="majorBidi"/>
                <w:color w:val="444746"/>
                <w:sz w:val="22"/>
                <w:szCs w:val="22"/>
                <w:bdr w:val="none" w:sz="0" w:space="0" w:color="auto" w:frame="1"/>
              </w:rPr>
              <w:t>I</w:t>
            </w:r>
          </w:p>
        </w:tc>
        <w:tc>
          <w:tcPr>
            <w:tcW w:w="1701" w:type="dxa"/>
            <w:vAlign w:val="center"/>
          </w:tcPr>
          <w:p w14:paraId="31CEF989" w14:textId="77777777" w:rsidR="00677E41" w:rsidRPr="00737CCC" w:rsidRDefault="00677E41" w:rsidP="007F5B28">
            <w:pPr>
              <w:jc w:val="center"/>
              <w:rPr>
                <w:rFonts w:cstheme="majorBidi"/>
                <w:lang w:eastAsia="ko-KR"/>
              </w:rPr>
            </w:pPr>
            <w:r w:rsidRPr="00737CCC">
              <w:rPr>
                <w:rFonts w:cstheme="majorBidi"/>
                <w:bdr w:val="none" w:sz="0" w:space="0" w:color="auto" w:frame="1"/>
              </w:rPr>
              <w:t>Integer</w:t>
            </w:r>
          </w:p>
        </w:tc>
        <w:tc>
          <w:tcPr>
            <w:tcW w:w="3516" w:type="dxa"/>
            <w:vAlign w:val="center"/>
          </w:tcPr>
          <w:p w14:paraId="6C47D2C9" w14:textId="77777777" w:rsidR="00677E41" w:rsidRPr="00737CCC" w:rsidRDefault="00677E41" w:rsidP="007F5B28">
            <w:pPr>
              <w:jc w:val="both"/>
              <w:rPr>
                <w:rFonts w:cstheme="majorBidi"/>
                <w:lang w:eastAsia="ko-KR"/>
              </w:rPr>
            </w:pPr>
            <w:r w:rsidRPr="00737CCC">
              <w:rPr>
                <w:rFonts w:cstheme="majorBidi"/>
                <w:bdr w:val="none" w:sz="0" w:space="0" w:color="auto" w:frame="1"/>
              </w:rPr>
              <w:t>CRC32 of the payload. Ensure data integrity against corruption.</w:t>
            </w:r>
          </w:p>
        </w:tc>
      </w:tr>
    </w:tbl>
    <w:p w14:paraId="40F636E9" w14:textId="10643E27" w:rsidR="00DD3968" w:rsidRDefault="00DF29F1" w:rsidP="00DF29F1">
      <w:pPr>
        <w:rPr>
          <w:lang w:eastAsia="ko-KR"/>
        </w:rPr>
      </w:pPr>
      <w:r w:rsidRPr="00DF29F1">
        <w:rPr>
          <w:lang w:eastAsia="ko-KR"/>
        </w:rPr>
        <w:t>Phase 2 introduced gameplay events, acknowledgments, and compression support to improve gameplay experience and network efficiency.</w:t>
      </w:r>
    </w:p>
    <w:p w14:paraId="41A38FCD" w14:textId="77777777" w:rsidR="002566B4" w:rsidRDefault="002566B4" w:rsidP="00DF29F1">
      <w:pPr>
        <w:rPr>
          <w:lang w:eastAsia="ko-KR"/>
        </w:rPr>
      </w:pPr>
    </w:p>
    <w:p w14:paraId="57CBA9B8" w14:textId="121A470A" w:rsidR="00627E5B" w:rsidRPr="00627E5B" w:rsidRDefault="00627E5B" w:rsidP="00F64CA7">
      <w:pPr>
        <w:pStyle w:val="Heading1"/>
      </w:pPr>
      <w:bookmarkStart w:id="13" w:name="_Toc216436060"/>
      <w:r w:rsidRPr="00627E5B">
        <w:t>4.</w:t>
      </w:r>
      <w:r w:rsidR="00F64CA7">
        <w:t>0</w:t>
      </w:r>
      <w:r w:rsidRPr="00627E5B">
        <w:t xml:space="preserve"> Communication Procedures</w:t>
      </w:r>
      <w:bookmarkEnd w:id="13"/>
    </w:p>
    <w:p w14:paraId="3B3AE610" w14:textId="77777777" w:rsidR="00627E5B" w:rsidRPr="00627E5B" w:rsidRDefault="00627E5B" w:rsidP="00F64CA7">
      <w:pPr>
        <w:pStyle w:val="Heading2"/>
      </w:pPr>
      <w:bookmarkStart w:id="14" w:name="_Toc216436061"/>
      <w:r w:rsidRPr="00627E5B">
        <w:t>4.1 Session Start (Connection Establishment)</w:t>
      </w:r>
      <w:bookmarkEnd w:id="14"/>
    </w:p>
    <w:p w14:paraId="5D98D511" w14:textId="77777777" w:rsidR="00627E5B" w:rsidRPr="00627E5B" w:rsidRDefault="00627E5B" w:rsidP="00F64CA7">
      <w:pPr>
        <w:pStyle w:val="ListParagraph"/>
        <w:numPr>
          <w:ilvl w:val="0"/>
          <w:numId w:val="31"/>
        </w:numPr>
        <w:rPr>
          <w:lang w:eastAsia="ko-KR"/>
        </w:rPr>
      </w:pPr>
      <w:r w:rsidRPr="00627E5B">
        <w:rPr>
          <w:lang w:eastAsia="ko-KR"/>
        </w:rPr>
        <w:t>Client sends </w:t>
      </w:r>
      <w:r w:rsidRPr="00F64CA7">
        <w:rPr>
          <w:rFonts w:ascii="Consolas" w:hAnsi="Consolas"/>
          <w:sz w:val="22"/>
          <w:szCs w:val="20"/>
          <w:lang w:eastAsia="ko-KR"/>
        </w:rPr>
        <w:t>CONNECT</w:t>
      </w:r>
      <w:r w:rsidRPr="00F64CA7">
        <w:rPr>
          <w:sz w:val="22"/>
          <w:szCs w:val="20"/>
          <w:lang w:eastAsia="ko-KR"/>
        </w:rPr>
        <w:t> </w:t>
      </w:r>
      <w:r w:rsidRPr="00627E5B">
        <w:rPr>
          <w:lang w:eastAsia="ko-KR"/>
        </w:rPr>
        <w:t>(type 0, reliable).</w:t>
      </w:r>
    </w:p>
    <w:p w14:paraId="4B32E489" w14:textId="54BC7E7D" w:rsidR="00627E5B" w:rsidRPr="00627E5B" w:rsidRDefault="00627E5B" w:rsidP="00F64CA7">
      <w:pPr>
        <w:pStyle w:val="ListParagraph"/>
        <w:numPr>
          <w:ilvl w:val="0"/>
          <w:numId w:val="31"/>
        </w:numPr>
        <w:rPr>
          <w:lang w:eastAsia="ko-KR"/>
        </w:rPr>
      </w:pPr>
      <w:r w:rsidRPr="00627E5B">
        <w:rPr>
          <w:lang w:eastAsia="ko-KR"/>
        </w:rPr>
        <w:t>Server replies with </w:t>
      </w:r>
      <w:r w:rsidRPr="00F64CA7">
        <w:rPr>
          <w:rFonts w:ascii="Consolas" w:hAnsi="Consolas"/>
          <w:sz w:val="22"/>
          <w:szCs w:val="20"/>
          <w:lang w:eastAsia="ko-KR"/>
        </w:rPr>
        <w:t>WELCOME</w:t>
      </w:r>
      <w:r w:rsidRPr="00F64CA7">
        <w:rPr>
          <w:sz w:val="22"/>
          <w:szCs w:val="20"/>
          <w:lang w:eastAsia="ko-KR"/>
        </w:rPr>
        <w:t> </w:t>
      </w:r>
      <w:r w:rsidRPr="00627E5B">
        <w:rPr>
          <w:lang w:eastAsia="ko-KR"/>
        </w:rPr>
        <w:t>(type 1, reliable) containing </w:t>
      </w:r>
      <w:proofErr w:type="spellStart"/>
      <w:r w:rsidRPr="00627E5B">
        <w:rPr>
          <w:lang w:eastAsia="ko-KR"/>
        </w:rPr>
        <w:t>player</w:t>
      </w:r>
      <w:r w:rsidR="00B477A8">
        <w:rPr>
          <w:lang w:eastAsia="ko-KR"/>
        </w:rPr>
        <w:t>ID</w:t>
      </w:r>
      <w:proofErr w:type="spellEnd"/>
      <w:r w:rsidRPr="00627E5B">
        <w:rPr>
          <w:lang w:eastAsia="ko-KR"/>
        </w:rPr>
        <w:t> and grid dimensions.</w:t>
      </w:r>
    </w:p>
    <w:p w14:paraId="7A76432B" w14:textId="77777777" w:rsidR="00627E5B" w:rsidRPr="00627E5B" w:rsidRDefault="00627E5B" w:rsidP="00F64CA7">
      <w:pPr>
        <w:pStyle w:val="ListParagraph"/>
        <w:numPr>
          <w:ilvl w:val="0"/>
          <w:numId w:val="31"/>
        </w:numPr>
        <w:rPr>
          <w:lang w:eastAsia="ko-KR"/>
        </w:rPr>
      </w:pPr>
      <w:r w:rsidRPr="00627E5B">
        <w:rPr>
          <w:lang w:eastAsia="ko-KR"/>
        </w:rPr>
        <w:t>Client enters </w:t>
      </w:r>
      <w:r w:rsidRPr="00F64CA7">
        <w:rPr>
          <w:rFonts w:ascii="Consolas" w:hAnsi="Consolas"/>
          <w:sz w:val="22"/>
          <w:szCs w:val="20"/>
          <w:lang w:eastAsia="ko-KR"/>
        </w:rPr>
        <w:t>CONNECTED</w:t>
      </w:r>
      <w:r w:rsidRPr="00F64CA7">
        <w:rPr>
          <w:sz w:val="22"/>
          <w:szCs w:val="20"/>
          <w:lang w:eastAsia="ko-KR"/>
        </w:rPr>
        <w:t> </w:t>
      </w:r>
      <w:r w:rsidRPr="00627E5B">
        <w:rPr>
          <w:lang w:eastAsia="ko-KR"/>
        </w:rPr>
        <w:t>state.</w:t>
      </w:r>
    </w:p>
    <w:p w14:paraId="25FBBBF0" w14:textId="77777777" w:rsidR="00627E5B" w:rsidRPr="00627E5B" w:rsidRDefault="00627E5B" w:rsidP="00F64CA7">
      <w:pPr>
        <w:pStyle w:val="Heading2"/>
      </w:pPr>
      <w:bookmarkStart w:id="15" w:name="_Toc216436062"/>
      <w:r w:rsidRPr="00627E5B">
        <w:t>4.2 Normal Data Exchange</w:t>
      </w:r>
      <w:bookmarkEnd w:id="15"/>
    </w:p>
    <w:p w14:paraId="4565AEA5" w14:textId="77777777" w:rsidR="00627E5B" w:rsidRPr="00627E5B" w:rsidRDefault="00627E5B" w:rsidP="00F64CA7">
      <w:pPr>
        <w:pStyle w:val="ListParagraph"/>
        <w:numPr>
          <w:ilvl w:val="0"/>
          <w:numId w:val="32"/>
        </w:numPr>
        <w:rPr>
          <w:lang w:eastAsia="ko-KR"/>
        </w:rPr>
      </w:pPr>
      <w:r w:rsidRPr="00F64CA7">
        <w:rPr>
          <w:b/>
          <w:bCs/>
          <w:lang w:eastAsia="ko-KR"/>
        </w:rPr>
        <w:t>Client → Server:</w:t>
      </w:r>
      <w:r w:rsidRPr="00627E5B">
        <w:rPr>
          <w:lang w:eastAsia="ko-KR"/>
        </w:rPr>
        <w:t> MOVE, CLAIM (reliable).</w:t>
      </w:r>
    </w:p>
    <w:p w14:paraId="68E9BC37" w14:textId="77777777" w:rsidR="00627E5B" w:rsidRPr="00627E5B" w:rsidRDefault="00627E5B" w:rsidP="00F64CA7">
      <w:pPr>
        <w:pStyle w:val="ListParagraph"/>
        <w:numPr>
          <w:ilvl w:val="0"/>
          <w:numId w:val="32"/>
        </w:numPr>
        <w:rPr>
          <w:lang w:eastAsia="ko-KR"/>
        </w:rPr>
      </w:pPr>
      <w:r w:rsidRPr="00F64CA7">
        <w:rPr>
          <w:b/>
          <w:bCs/>
          <w:lang w:eastAsia="ko-KR"/>
        </w:rPr>
        <w:t>Server → Clients:</w:t>
      </w:r>
      <w:r w:rsidRPr="00627E5B">
        <w:rPr>
          <w:lang w:eastAsia="ko-KR"/>
        </w:rPr>
        <w:t> SNAPSHOT (unreliable, delta-compressed).</w:t>
      </w:r>
    </w:p>
    <w:p w14:paraId="69E686BC" w14:textId="77777777" w:rsidR="00627E5B" w:rsidRPr="00627E5B" w:rsidRDefault="00627E5B" w:rsidP="00F64CA7">
      <w:pPr>
        <w:pStyle w:val="ListParagraph"/>
        <w:numPr>
          <w:ilvl w:val="0"/>
          <w:numId w:val="32"/>
        </w:numPr>
        <w:rPr>
          <w:lang w:eastAsia="ko-KR"/>
        </w:rPr>
      </w:pPr>
      <w:r w:rsidRPr="00F64CA7">
        <w:rPr>
          <w:b/>
          <w:bCs/>
          <w:lang w:eastAsia="ko-KR"/>
        </w:rPr>
        <w:t>Bidirectional:</w:t>
      </w:r>
      <w:r w:rsidRPr="00627E5B">
        <w:rPr>
          <w:lang w:eastAsia="ko-KR"/>
        </w:rPr>
        <w:t> HEARTBEAT (unreliable), ACK/NACK (reliable).</w:t>
      </w:r>
    </w:p>
    <w:p w14:paraId="4BCBC4B2" w14:textId="77777777" w:rsidR="00627E5B" w:rsidRPr="00627E5B" w:rsidRDefault="00627E5B" w:rsidP="00F64CA7">
      <w:pPr>
        <w:pStyle w:val="Heading2"/>
      </w:pPr>
      <w:bookmarkStart w:id="16" w:name="_Toc216436063"/>
      <w:r w:rsidRPr="00627E5B">
        <w:t>4.3 Error Recovery</w:t>
      </w:r>
      <w:bookmarkEnd w:id="16"/>
    </w:p>
    <w:p w14:paraId="6345B7CE" w14:textId="77777777" w:rsidR="00627E5B" w:rsidRPr="00627E5B" w:rsidRDefault="00627E5B" w:rsidP="00F64CA7">
      <w:pPr>
        <w:pStyle w:val="ListParagraph"/>
        <w:numPr>
          <w:ilvl w:val="0"/>
          <w:numId w:val="33"/>
        </w:numPr>
        <w:rPr>
          <w:lang w:eastAsia="ko-KR"/>
        </w:rPr>
      </w:pPr>
      <w:r w:rsidRPr="00627E5B">
        <w:rPr>
          <w:lang w:eastAsia="ko-KR"/>
        </w:rPr>
        <w:t>Missing reliable packets trigger RESEND_REQUEST.</w:t>
      </w:r>
    </w:p>
    <w:p w14:paraId="04A93D32" w14:textId="77777777" w:rsidR="00627E5B" w:rsidRPr="00627E5B" w:rsidRDefault="00627E5B" w:rsidP="00F64CA7">
      <w:pPr>
        <w:pStyle w:val="ListParagraph"/>
        <w:numPr>
          <w:ilvl w:val="0"/>
          <w:numId w:val="33"/>
        </w:numPr>
        <w:rPr>
          <w:lang w:eastAsia="ko-KR"/>
        </w:rPr>
      </w:pPr>
      <w:r w:rsidRPr="00627E5B">
        <w:rPr>
          <w:lang w:eastAsia="ko-KR"/>
        </w:rPr>
        <w:t>Server may resend WELCOME or GAME_OVER if no ACK received.</w:t>
      </w:r>
    </w:p>
    <w:p w14:paraId="6B9D5518" w14:textId="77777777" w:rsidR="00627E5B" w:rsidRPr="00627E5B" w:rsidRDefault="00627E5B" w:rsidP="00F64CA7">
      <w:pPr>
        <w:pStyle w:val="ListParagraph"/>
        <w:numPr>
          <w:ilvl w:val="0"/>
          <w:numId w:val="33"/>
        </w:numPr>
        <w:rPr>
          <w:lang w:eastAsia="ko-KR"/>
        </w:rPr>
      </w:pPr>
      <w:r w:rsidRPr="00627E5B">
        <w:rPr>
          <w:lang w:eastAsia="ko-KR"/>
        </w:rPr>
        <w:t xml:space="preserve">Timeout = 2 * UPDATE_INTERVAL (≈ 66 </w:t>
      </w:r>
      <w:proofErr w:type="spellStart"/>
      <w:r w:rsidRPr="00627E5B">
        <w:rPr>
          <w:lang w:eastAsia="ko-KR"/>
        </w:rPr>
        <w:t>ms</w:t>
      </w:r>
      <w:proofErr w:type="spellEnd"/>
      <w:r w:rsidRPr="00627E5B">
        <w:rPr>
          <w:lang w:eastAsia="ko-KR"/>
        </w:rPr>
        <w:t>).</w:t>
      </w:r>
    </w:p>
    <w:p w14:paraId="0DD660D3" w14:textId="77777777" w:rsidR="00627E5B" w:rsidRPr="00627E5B" w:rsidRDefault="00627E5B" w:rsidP="00F64CA7">
      <w:pPr>
        <w:pStyle w:val="Heading2"/>
      </w:pPr>
      <w:bookmarkStart w:id="17" w:name="_Toc216436064"/>
      <w:r w:rsidRPr="00627E5B">
        <w:t>4.4 Shutdown</w:t>
      </w:r>
      <w:bookmarkEnd w:id="17"/>
    </w:p>
    <w:p w14:paraId="502CF1CC" w14:textId="67113064" w:rsidR="00627E5B" w:rsidRDefault="00627E5B" w:rsidP="00126628">
      <w:pPr>
        <w:rPr>
          <w:lang w:eastAsia="ko-KR"/>
        </w:rPr>
      </w:pPr>
      <w:r w:rsidRPr="00627E5B">
        <w:rPr>
          <w:lang w:eastAsia="ko-KR"/>
        </w:rPr>
        <w:t>Server sends GAME_OVER (reliable). Clients may send final ACK and close socket.</w:t>
      </w:r>
    </w:p>
    <w:p w14:paraId="6745096E" w14:textId="32FCAA93" w:rsidR="00627E5B" w:rsidRPr="00627E5B" w:rsidRDefault="00627E5B" w:rsidP="00F64CA7">
      <w:pPr>
        <w:pStyle w:val="Heading1"/>
      </w:pPr>
      <w:bookmarkStart w:id="18" w:name="_Toc216436065"/>
      <w:r w:rsidRPr="00627E5B">
        <w:t>5.</w:t>
      </w:r>
      <w:r w:rsidR="00040B78">
        <w:t>0</w:t>
      </w:r>
      <w:r w:rsidRPr="00627E5B">
        <w:t xml:space="preserve"> Reliability &amp; Performance Features</w:t>
      </w:r>
      <w:bookmarkEnd w:id="18"/>
    </w:p>
    <w:p w14:paraId="5E87B77F" w14:textId="77777777" w:rsidR="00627E5B" w:rsidRPr="00627E5B" w:rsidRDefault="00627E5B" w:rsidP="00F64CA7">
      <w:pPr>
        <w:pStyle w:val="Heading2"/>
      </w:pPr>
      <w:bookmarkStart w:id="19" w:name="_Toc216436066"/>
      <w:r w:rsidRPr="00627E5B">
        <w:t>5.1 Selective Reliability Model</w:t>
      </w:r>
      <w:bookmarkEnd w:id="19"/>
    </w:p>
    <w:p w14:paraId="17976A9E" w14:textId="77777777" w:rsidR="00627E5B" w:rsidRPr="00627E5B" w:rsidRDefault="00627E5B" w:rsidP="00F64CA7">
      <w:pPr>
        <w:pStyle w:val="ListParagraph"/>
        <w:numPr>
          <w:ilvl w:val="0"/>
          <w:numId w:val="34"/>
        </w:numPr>
        <w:rPr>
          <w:lang w:eastAsia="ko-KR"/>
        </w:rPr>
      </w:pPr>
      <w:r w:rsidRPr="00F64CA7">
        <w:rPr>
          <w:b/>
          <w:bCs/>
          <w:lang w:eastAsia="ko-KR"/>
        </w:rPr>
        <w:t>Reliable:</w:t>
      </w:r>
      <w:r w:rsidRPr="00627E5B">
        <w:rPr>
          <w:lang w:eastAsia="ko-KR"/>
        </w:rPr>
        <w:t> CONNECT, WELCOME, MOVE, CLAIM, GAME_OVER, ACK, NACK.</w:t>
      </w:r>
    </w:p>
    <w:p w14:paraId="26E1DCF5" w14:textId="77777777" w:rsidR="00627E5B" w:rsidRPr="00627E5B" w:rsidRDefault="00627E5B" w:rsidP="00F64CA7">
      <w:pPr>
        <w:pStyle w:val="ListParagraph"/>
        <w:numPr>
          <w:ilvl w:val="0"/>
          <w:numId w:val="34"/>
        </w:numPr>
        <w:rPr>
          <w:lang w:eastAsia="ko-KR"/>
        </w:rPr>
      </w:pPr>
      <w:r w:rsidRPr="00F64CA7">
        <w:rPr>
          <w:b/>
          <w:bCs/>
          <w:lang w:eastAsia="ko-KR"/>
        </w:rPr>
        <w:t>Unreliable:</w:t>
      </w:r>
      <w:r w:rsidRPr="00627E5B">
        <w:rPr>
          <w:lang w:eastAsia="ko-KR"/>
        </w:rPr>
        <w:t> SNAPSHOT, HEARTBEAT, COMPRESSED.</w:t>
      </w:r>
    </w:p>
    <w:p w14:paraId="41E66744" w14:textId="77777777" w:rsidR="00627E5B" w:rsidRPr="00627E5B" w:rsidRDefault="00627E5B" w:rsidP="00F64CA7">
      <w:pPr>
        <w:pStyle w:val="Heading2"/>
      </w:pPr>
      <w:bookmarkStart w:id="20" w:name="_Toc216436067"/>
      <w:r w:rsidRPr="00627E5B">
        <w:t>5.2 Retransmission Strategy</w:t>
      </w:r>
      <w:bookmarkEnd w:id="20"/>
    </w:p>
    <w:p w14:paraId="3F146163" w14:textId="77777777" w:rsidR="00627E5B" w:rsidRPr="00627E5B" w:rsidRDefault="00627E5B" w:rsidP="00F64CA7">
      <w:pPr>
        <w:pStyle w:val="ListParagraph"/>
        <w:numPr>
          <w:ilvl w:val="0"/>
          <w:numId w:val="35"/>
        </w:numPr>
        <w:rPr>
          <w:lang w:eastAsia="ko-KR"/>
        </w:rPr>
      </w:pPr>
      <w:r w:rsidRPr="00627E5B">
        <w:rPr>
          <w:lang w:eastAsia="ko-KR"/>
        </w:rPr>
        <w:t>Reliable packets use </w:t>
      </w:r>
      <w:r w:rsidRPr="00F64CA7">
        <w:rPr>
          <w:b/>
          <w:bCs/>
          <w:lang w:eastAsia="ko-KR"/>
        </w:rPr>
        <w:t>stop-and-wait</w:t>
      </w:r>
      <w:r w:rsidRPr="00627E5B">
        <w:rPr>
          <w:lang w:eastAsia="ko-KR"/>
        </w:rPr>
        <w:t> with max 3 retransmissions.</w:t>
      </w:r>
    </w:p>
    <w:p w14:paraId="0BE8E9F6" w14:textId="77777777" w:rsidR="00627E5B" w:rsidRPr="00627E5B" w:rsidRDefault="00627E5B" w:rsidP="00F64CA7">
      <w:pPr>
        <w:pStyle w:val="ListParagraph"/>
        <w:numPr>
          <w:ilvl w:val="0"/>
          <w:numId w:val="35"/>
        </w:numPr>
        <w:rPr>
          <w:lang w:eastAsia="ko-KR"/>
        </w:rPr>
      </w:pPr>
      <w:r w:rsidRPr="00627E5B">
        <w:rPr>
          <w:lang w:eastAsia="ko-KR"/>
        </w:rPr>
        <w:t xml:space="preserve">Retransmission timeout (RTO) = 2 * </w:t>
      </w:r>
      <w:proofErr w:type="spellStart"/>
      <w:r w:rsidRPr="00627E5B">
        <w:rPr>
          <w:lang w:eastAsia="ko-KR"/>
        </w:rPr>
        <w:t>average_RTT</w:t>
      </w:r>
      <w:proofErr w:type="spellEnd"/>
      <w:r w:rsidRPr="00627E5B">
        <w:rPr>
          <w:lang w:eastAsia="ko-KR"/>
        </w:rPr>
        <w:t xml:space="preserve"> (empirically set to 66 </w:t>
      </w:r>
      <w:proofErr w:type="spellStart"/>
      <w:r w:rsidRPr="00627E5B">
        <w:rPr>
          <w:lang w:eastAsia="ko-KR"/>
        </w:rPr>
        <w:t>ms</w:t>
      </w:r>
      <w:proofErr w:type="spellEnd"/>
      <w:r w:rsidRPr="00627E5B">
        <w:rPr>
          <w:lang w:eastAsia="ko-KR"/>
        </w:rPr>
        <w:t>).</w:t>
      </w:r>
    </w:p>
    <w:p w14:paraId="0164316D" w14:textId="77777777" w:rsidR="00627E5B" w:rsidRPr="00627E5B" w:rsidRDefault="00627E5B" w:rsidP="00F64CA7">
      <w:pPr>
        <w:pStyle w:val="Heading2"/>
      </w:pPr>
      <w:bookmarkStart w:id="21" w:name="_Toc216436068"/>
      <w:r w:rsidRPr="00627E5B">
        <w:t>5.3 Delta Compression &amp; Bandwidth Optimization</w:t>
      </w:r>
      <w:bookmarkEnd w:id="21"/>
    </w:p>
    <w:p w14:paraId="7BC8D8C4" w14:textId="77777777" w:rsidR="00627E5B" w:rsidRPr="00627E5B" w:rsidRDefault="00627E5B" w:rsidP="00F64CA7">
      <w:pPr>
        <w:pStyle w:val="ListParagraph"/>
        <w:numPr>
          <w:ilvl w:val="0"/>
          <w:numId w:val="36"/>
        </w:numPr>
        <w:rPr>
          <w:lang w:eastAsia="ko-KR"/>
        </w:rPr>
      </w:pPr>
      <w:r w:rsidRPr="00627E5B">
        <w:rPr>
          <w:lang w:eastAsia="ko-KR"/>
        </w:rPr>
        <w:t>Snapshots sent at 30 Hz.</w:t>
      </w:r>
    </w:p>
    <w:p w14:paraId="6330E3EB" w14:textId="77777777" w:rsidR="00627E5B" w:rsidRPr="00627E5B" w:rsidRDefault="00627E5B" w:rsidP="00F64CA7">
      <w:pPr>
        <w:pStyle w:val="ListParagraph"/>
        <w:numPr>
          <w:ilvl w:val="0"/>
          <w:numId w:val="36"/>
        </w:numPr>
        <w:rPr>
          <w:lang w:eastAsia="ko-KR"/>
        </w:rPr>
      </w:pPr>
      <w:r w:rsidRPr="00627E5B">
        <w:rPr>
          <w:lang w:eastAsia="ko-KR"/>
        </w:rPr>
        <w:t xml:space="preserve">If state </w:t>
      </w:r>
      <w:proofErr w:type="gramStart"/>
      <w:r w:rsidRPr="00627E5B">
        <w:rPr>
          <w:lang w:eastAsia="ko-KR"/>
        </w:rPr>
        <w:t>hash</w:t>
      </w:r>
      <w:proofErr w:type="gramEnd"/>
      <w:r w:rsidRPr="00627E5B">
        <w:rPr>
          <w:lang w:eastAsia="ko-KR"/>
        </w:rPr>
        <w:t xml:space="preserve"> changes, only changed cells are sent.</w:t>
      </w:r>
    </w:p>
    <w:p w14:paraId="65A49865" w14:textId="77777777" w:rsidR="00627E5B" w:rsidRPr="00627E5B" w:rsidRDefault="00627E5B" w:rsidP="00F64CA7">
      <w:pPr>
        <w:pStyle w:val="ListParagraph"/>
        <w:numPr>
          <w:ilvl w:val="0"/>
          <w:numId w:val="36"/>
        </w:numPr>
        <w:rPr>
          <w:lang w:eastAsia="ko-KR"/>
        </w:rPr>
      </w:pPr>
      <w:r w:rsidRPr="00627E5B">
        <w:rPr>
          <w:lang w:eastAsia="ko-KR"/>
        </w:rPr>
        <w:t xml:space="preserve">Payload &gt; 200 bytes → </w:t>
      </w:r>
      <w:proofErr w:type="spellStart"/>
      <w:r w:rsidRPr="00627E5B">
        <w:rPr>
          <w:lang w:eastAsia="ko-KR"/>
        </w:rPr>
        <w:t>Zlib</w:t>
      </w:r>
      <w:proofErr w:type="spellEnd"/>
      <w:r w:rsidRPr="00627E5B">
        <w:rPr>
          <w:lang w:eastAsia="ko-KR"/>
        </w:rPr>
        <w:t xml:space="preserve"> compression (MSG_TYPE = COMPRESSED).</w:t>
      </w:r>
    </w:p>
    <w:p w14:paraId="7677355A" w14:textId="77777777" w:rsidR="00627E5B" w:rsidRPr="00627E5B" w:rsidRDefault="00627E5B" w:rsidP="00F64CA7">
      <w:pPr>
        <w:pStyle w:val="Heading2"/>
      </w:pPr>
      <w:bookmarkStart w:id="22" w:name="_Toc216436069"/>
      <w:r w:rsidRPr="00627E5B">
        <w:t>5.4 Sequence Manager &amp; Sliding Window</w:t>
      </w:r>
      <w:bookmarkEnd w:id="22"/>
    </w:p>
    <w:p w14:paraId="5646B5A8" w14:textId="77777777" w:rsidR="00627E5B" w:rsidRPr="00627E5B" w:rsidRDefault="00627E5B" w:rsidP="00F64CA7">
      <w:pPr>
        <w:pStyle w:val="ListParagraph"/>
        <w:numPr>
          <w:ilvl w:val="0"/>
          <w:numId w:val="37"/>
        </w:numPr>
        <w:rPr>
          <w:lang w:eastAsia="ko-KR"/>
        </w:rPr>
      </w:pPr>
      <w:r w:rsidRPr="00627E5B">
        <w:rPr>
          <w:lang w:eastAsia="ko-KR"/>
        </w:rPr>
        <w:t>Window size = 32 packets.</w:t>
      </w:r>
    </w:p>
    <w:p w14:paraId="17EDD45C" w14:textId="6C22E64F" w:rsidR="00627E5B" w:rsidRDefault="00627E5B" w:rsidP="00126628">
      <w:pPr>
        <w:pStyle w:val="ListParagraph"/>
        <w:numPr>
          <w:ilvl w:val="0"/>
          <w:numId w:val="37"/>
        </w:numPr>
        <w:rPr>
          <w:lang w:eastAsia="ko-KR"/>
        </w:rPr>
      </w:pPr>
      <w:r w:rsidRPr="00627E5B">
        <w:rPr>
          <w:lang w:eastAsia="ko-KR"/>
        </w:rPr>
        <w:t>Bitmask tracks received packets for fast loss detection.</w:t>
      </w:r>
    </w:p>
    <w:p w14:paraId="54372587" w14:textId="77777777" w:rsidR="002566B4" w:rsidRDefault="002566B4" w:rsidP="002566B4">
      <w:pPr>
        <w:rPr>
          <w:lang w:eastAsia="ko-KR"/>
        </w:rPr>
      </w:pPr>
    </w:p>
    <w:p w14:paraId="19F894AE" w14:textId="57AC96AA" w:rsidR="00627E5B" w:rsidRPr="00627E5B" w:rsidRDefault="00627E5B" w:rsidP="00F64CA7">
      <w:pPr>
        <w:pStyle w:val="Heading1"/>
      </w:pPr>
      <w:bookmarkStart w:id="23" w:name="_Toc216436070"/>
      <w:r w:rsidRPr="00627E5B">
        <w:t>6.</w:t>
      </w:r>
      <w:r w:rsidR="002566B4">
        <w:t>0</w:t>
      </w:r>
      <w:r w:rsidRPr="00627E5B">
        <w:t xml:space="preserve"> Experimental Evaluation Plan</w:t>
      </w:r>
      <w:bookmarkEnd w:id="23"/>
    </w:p>
    <w:p w14:paraId="706CA715" w14:textId="77777777" w:rsidR="00627E5B" w:rsidRPr="00627E5B" w:rsidRDefault="00627E5B" w:rsidP="00F64CA7">
      <w:pPr>
        <w:pStyle w:val="Heading2"/>
      </w:pPr>
      <w:bookmarkStart w:id="24" w:name="_Toc216436071"/>
      <w:r w:rsidRPr="00627E5B">
        <w:t>6.1 Baseline Execution</w:t>
      </w:r>
      <w:bookmarkEnd w:id="24"/>
    </w:p>
    <w:p w14:paraId="1352C299" w14:textId="77777777" w:rsidR="00627E5B" w:rsidRPr="00627E5B" w:rsidRDefault="00627E5B" w:rsidP="00F64CA7">
      <w:pPr>
        <w:pStyle w:val="ListParagraph"/>
        <w:numPr>
          <w:ilvl w:val="0"/>
          <w:numId w:val="38"/>
        </w:numPr>
        <w:rPr>
          <w:lang w:eastAsia="ko-KR"/>
        </w:rPr>
      </w:pPr>
      <w:r w:rsidRPr="00627E5B">
        <w:rPr>
          <w:lang w:eastAsia="ko-KR"/>
        </w:rPr>
        <w:t>Script: baseline.py</w:t>
      </w:r>
    </w:p>
    <w:p w14:paraId="690025B2" w14:textId="77777777" w:rsidR="00627E5B" w:rsidRPr="00627E5B" w:rsidRDefault="00627E5B" w:rsidP="00F64CA7">
      <w:pPr>
        <w:pStyle w:val="ListParagraph"/>
        <w:numPr>
          <w:ilvl w:val="0"/>
          <w:numId w:val="38"/>
        </w:numPr>
        <w:rPr>
          <w:lang w:eastAsia="ko-KR"/>
        </w:rPr>
      </w:pPr>
      <w:r w:rsidRPr="00627E5B">
        <w:rPr>
          <w:lang w:eastAsia="ko-KR"/>
        </w:rPr>
        <w:t>Launches 1 server + 4 headless clients.</w:t>
      </w:r>
    </w:p>
    <w:p w14:paraId="45B30DC2" w14:textId="0084E7F0" w:rsidR="00627E5B" w:rsidRPr="00627E5B" w:rsidRDefault="00627E5B" w:rsidP="00F64CA7">
      <w:pPr>
        <w:pStyle w:val="ListParagraph"/>
        <w:numPr>
          <w:ilvl w:val="0"/>
          <w:numId w:val="38"/>
        </w:numPr>
        <w:rPr>
          <w:lang w:eastAsia="ko-KR"/>
        </w:rPr>
      </w:pPr>
      <w:r w:rsidRPr="00627E5B">
        <w:rPr>
          <w:lang w:eastAsia="ko-KR"/>
        </w:rPr>
        <w:t xml:space="preserve">Runs for </w:t>
      </w:r>
      <w:r w:rsidR="00F27129">
        <w:rPr>
          <w:lang w:eastAsia="ko-KR"/>
        </w:rPr>
        <w:t>40</w:t>
      </w:r>
      <w:r w:rsidRPr="00627E5B">
        <w:rPr>
          <w:lang w:eastAsia="ko-KR"/>
        </w:rPr>
        <w:t xml:space="preserve"> seconds</w:t>
      </w:r>
      <w:r w:rsidR="00E70961">
        <w:rPr>
          <w:lang w:eastAsia="ko-KR"/>
        </w:rPr>
        <w:t xml:space="preserve"> each for every error </w:t>
      </w:r>
      <w:r w:rsidR="008F5FD7">
        <w:rPr>
          <w:lang w:eastAsia="ko-KR"/>
        </w:rPr>
        <w:t xml:space="preserve">and </w:t>
      </w:r>
      <w:r w:rsidR="008F5FD7" w:rsidRPr="00627E5B">
        <w:rPr>
          <w:lang w:eastAsia="ko-KR"/>
        </w:rPr>
        <w:t>under</w:t>
      </w:r>
      <w:r w:rsidRPr="00627E5B">
        <w:rPr>
          <w:lang w:eastAsia="ko-KR"/>
        </w:rPr>
        <w:t xml:space="preserve"> normal conditions.</w:t>
      </w:r>
    </w:p>
    <w:p w14:paraId="01239B21" w14:textId="59BF8433" w:rsidR="00627E5B" w:rsidRPr="00627E5B" w:rsidRDefault="00627E5B" w:rsidP="00F64CA7">
      <w:pPr>
        <w:pStyle w:val="Heading2"/>
      </w:pPr>
      <w:bookmarkStart w:id="25" w:name="_Toc216436072"/>
      <w:r w:rsidRPr="00627E5B">
        <w:t xml:space="preserve">6.2 Network Impairment Simulation (Linux </w:t>
      </w:r>
      <w:proofErr w:type="spellStart"/>
      <w:r w:rsidR="004B167C">
        <w:t>N</w:t>
      </w:r>
      <w:r w:rsidRPr="00627E5B">
        <w:t>et</w:t>
      </w:r>
      <w:r w:rsidR="004B167C">
        <w:t>E</w:t>
      </w:r>
      <w:r w:rsidRPr="00627E5B">
        <w:t>m</w:t>
      </w:r>
      <w:proofErr w:type="spellEnd"/>
      <w:r w:rsidRPr="00627E5B">
        <w:t>)</w:t>
      </w:r>
      <w:bookmarkEnd w:id="25"/>
    </w:p>
    <w:p w14:paraId="7F069512" w14:textId="79C52928" w:rsidR="006806F0" w:rsidRDefault="00E70961" w:rsidP="00E70961">
      <w:pPr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06C31832" wp14:editId="444BF9D6">
            <wp:extent cx="3793168" cy="5618426"/>
            <wp:effectExtent l="0" t="0" r="0" b="1905"/>
            <wp:docPr id="16611460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46087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938" cy="564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E7D28" w14:textId="7015C532" w:rsidR="00B100EF" w:rsidRPr="007F77DC" w:rsidRDefault="007F77DC" w:rsidP="007F77DC">
      <w:pPr>
        <w:pStyle w:val="TableofFigures"/>
        <w:jc w:val="center"/>
        <w:rPr>
          <w:rFonts w:asciiTheme="majorBidi" w:hAnsiTheme="majorBidi" w:cstheme="majorBidi"/>
          <w:sz w:val="23"/>
          <w:szCs w:val="23"/>
          <w:lang w:eastAsia="ko-KR"/>
        </w:rPr>
      </w:pPr>
      <w:bookmarkStart w:id="26" w:name="_Toc216436375"/>
      <w:bookmarkStart w:id="27" w:name="_Toc216436620"/>
      <w:r w:rsidRPr="007F77DC">
        <w:rPr>
          <w:rFonts w:asciiTheme="majorBidi" w:hAnsiTheme="majorBidi" w:cstheme="majorBidi"/>
          <w:caps w:val="0"/>
          <w:sz w:val="23"/>
          <w:szCs w:val="23"/>
          <w:lang w:eastAsia="ko-KR"/>
        </w:rPr>
        <w:t xml:space="preserve">Figure (4): </w:t>
      </w:r>
      <w:proofErr w:type="spellStart"/>
      <w:r w:rsidRPr="007F77DC">
        <w:rPr>
          <w:rFonts w:asciiTheme="majorBidi" w:hAnsiTheme="majorBidi" w:cstheme="majorBidi"/>
          <w:caps w:val="0"/>
          <w:sz w:val="23"/>
          <w:szCs w:val="23"/>
          <w:lang w:eastAsia="ko-KR"/>
        </w:rPr>
        <w:t>Netem</w:t>
      </w:r>
      <w:proofErr w:type="spellEnd"/>
      <w:r w:rsidRPr="007F77DC">
        <w:rPr>
          <w:rFonts w:asciiTheme="majorBidi" w:hAnsiTheme="majorBidi" w:cstheme="majorBidi"/>
          <w:caps w:val="0"/>
          <w:sz w:val="23"/>
          <w:szCs w:val="23"/>
          <w:lang w:eastAsia="ko-KR"/>
        </w:rPr>
        <w:t xml:space="preserve"> Output</w:t>
      </w:r>
      <w:bookmarkEnd w:id="26"/>
      <w:bookmarkEnd w:id="27"/>
    </w:p>
    <w:p w14:paraId="5C92A10A" w14:textId="77777777" w:rsidR="00126628" w:rsidRPr="00126628" w:rsidRDefault="00126628" w:rsidP="00126628">
      <w:pPr>
        <w:pStyle w:val="Heading2"/>
      </w:pPr>
      <w:bookmarkStart w:id="28" w:name="_Toc216436073"/>
      <w:r w:rsidRPr="00126628">
        <w:t>6.3 Metrics Collected</w:t>
      </w:r>
      <w:bookmarkEnd w:id="28"/>
    </w:p>
    <w:p w14:paraId="0038DA39" w14:textId="77777777" w:rsidR="00126628" w:rsidRPr="00126628" w:rsidRDefault="00126628" w:rsidP="00126628">
      <w:pPr>
        <w:pStyle w:val="ListParagraph"/>
        <w:numPr>
          <w:ilvl w:val="0"/>
          <w:numId w:val="41"/>
        </w:numPr>
      </w:pPr>
      <w:r w:rsidRPr="00126628">
        <w:rPr>
          <w:b/>
          <w:bCs/>
        </w:rPr>
        <w:t>Latency:</w:t>
      </w:r>
      <w:r w:rsidRPr="00126628">
        <w:t> </w:t>
      </w:r>
      <w:proofErr w:type="spellStart"/>
      <w:r w:rsidRPr="004F01D6">
        <w:rPr>
          <w:rFonts w:ascii="Consolas" w:hAnsi="Consolas"/>
          <w:sz w:val="22"/>
          <w:szCs w:val="20"/>
        </w:rPr>
        <w:t>recv_time</w:t>
      </w:r>
      <w:proofErr w:type="spellEnd"/>
      <w:r w:rsidRPr="004F01D6">
        <w:rPr>
          <w:rFonts w:ascii="Consolas" w:hAnsi="Consolas"/>
          <w:sz w:val="22"/>
          <w:szCs w:val="20"/>
        </w:rPr>
        <w:t xml:space="preserve"> - </w:t>
      </w:r>
      <w:proofErr w:type="spellStart"/>
      <w:r w:rsidRPr="004F01D6">
        <w:rPr>
          <w:rFonts w:ascii="Consolas" w:hAnsi="Consolas"/>
          <w:sz w:val="22"/>
          <w:szCs w:val="20"/>
        </w:rPr>
        <w:t>server_timestamp</w:t>
      </w:r>
      <w:proofErr w:type="spellEnd"/>
    </w:p>
    <w:p w14:paraId="20186B2A" w14:textId="77777777" w:rsidR="00126628" w:rsidRPr="00126628" w:rsidRDefault="00126628" w:rsidP="00126628">
      <w:pPr>
        <w:pStyle w:val="ListParagraph"/>
        <w:numPr>
          <w:ilvl w:val="0"/>
          <w:numId w:val="41"/>
        </w:numPr>
      </w:pPr>
      <w:r w:rsidRPr="00126628">
        <w:rPr>
          <w:b/>
          <w:bCs/>
        </w:rPr>
        <w:t>Jitter:</w:t>
      </w:r>
      <w:r w:rsidRPr="00126628">
        <w:t> Variance in packet inter-arrival times</w:t>
      </w:r>
    </w:p>
    <w:p w14:paraId="63D3F569" w14:textId="77777777" w:rsidR="00126628" w:rsidRPr="00126628" w:rsidRDefault="00126628" w:rsidP="00126628">
      <w:pPr>
        <w:pStyle w:val="ListParagraph"/>
        <w:numPr>
          <w:ilvl w:val="0"/>
          <w:numId w:val="41"/>
        </w:numPr>
      </w:pPr>
      <w:r w:rsidRPr="00126628">
        <w:rPr>
          <w:b/>
          <w:bCs/>
        </w:rPr>
        <w:t>Position Error:</w:t>
      </w:r>
      <w:r w:rsidRPr="00126628">
        <w:t> Euclidean distance between server (ground truth) and client perceived state</w:t>
      </w:r>
    </w:p>
    <w:p w14:paraId="557AAC7D" w14:textId="77777777" w:rsidR="00126628" w:rsidRPr="00126628" w:rsidRDefault="00126628" w:rsidP="00126628">
      <w:pPr>
        <w:pStyle w:val="Heading2"/>
      </w:pPr>
      <w:bookmarkStart w:id="29" w:name="_Toc216436074"/>
      <w:r w:rsidRPr="00126628">
        <w:t>6.4 Automation</w:t>
      </w:r>
      <w:bookmarkEnd w:id="29"/>
    </w:p>
    <w:p w14:paraId="5E380E1A" w14:textId="77777777" w:rsidR="00126628" w:rsidRPr="00126628" w:rsidRDefault="00126628" w:rsidP="00126628">
      <w:pPr>
        <w:pStyle w:val="ListParagraph"/>
        <w:numPr>
          <w:ilvl w:val="0"/>
          <w:numId w:val="42"/>
        </w:numPr>
      </w:pPr>
      <w:r w:rsidRPr="00126628">
        <w:t>process_logs.py interpolates timestamps and calculates spatial error.</w:t>
      </w:r>
    </w:p>
    <w:p w14:paraId="2781DB5B" w14:textId="77777777" w:rsidR="00126628" w:rsidRPr="00126628" w:rsidRDefault="00126628" w:rsidP="00126628">
      <w:pPr>
        <w:pStyle w:val="ListParagraph"/>
        <w:numPr>
          <w:ilvl w:val="0"/>
          <w:numId w:val="42"/>
        </w:numPr>
      </w:pPr>
      <w:r w:rsidRPr="00126628">
        <w:t>CSV outputs for analysis.</w:t>
      </w:r>
    </w:p>
    <w:p w14:paraId="1A9E48A1" w14:textId="2AF8878A" w:rsidR="00357403" w:rsidRPr="004F01D6" w:rsidRDefault="00357403" w:rsidP="004F01D6">
      <w:pPr>
        <w:pStyle w:val="Heading1"/>
        <w:rPr>
          <w:bCs/>
        </w:rPr>
      </w:pPr>
      <w:bookmarkStart w:id="30" w:name="_Toc216436075"/>
      <w:r w:rsidRPr="00357403">
        <w:t>7.</w:t>
      </w:r>
      <w:r w:rsidR="00F86B58">
        <w:t>0</w:t>
      </w:r>
      <w:r w:rsidRPr="00357403">
        <w:t xml:space="preserve"> </w:t>
      </w:r>
      <w:r w:rsidR="004F01D6" w:rsidRPr="004F01D6">
        <w:rPr>
          <w:bCs/>
        </w:rPr>
        <w:t>Example Use Case Walkthrough</w:t>
      </w:r>
      <w:bookmarkEnd w:id="30"/>
    </w:p>
    <w:p w14:paraId="507C08A0" w14:textId="60202332" w:rsidR="00643D82" w:rsidRDefault="00643D82" w:rsidP="00643D82">
      <w:pPr>
        <w:pStyle w:val="MajorStyle"/>
      </w:pPr>
      <w:r>
        <w:t>Server Log</w:t>
      </w:r>
    </w:p>
    <w:p w14:paraId="5A4D9F2D" w14:textId="4C28B386" w:rsidR="00643D82" w:rsidRDefault="00643D82" w:rsidP="004F01D6">
      <w:r w:rsidRPr="00643D82">
        <w:rPr>
          <w:noProof/>
        </w:rPr>
        <w:drawing>
          <wp:inline distT="0" distB="0" distL="0" distR="0" wp14:anchorId="29BEE524" wp14:editId="1A04FB48">
            <wp:extent cx="6646545" cy="2356903"/>
            <wp:effectExtent l="0" t="0" r="1905" b="5715"/>
            <wp:docPr id="1897296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9687" name="Picture 1" descr="A screen shot of a computer&#10;&#10;AI-generated content may be incorrect."/>
                    <pic:cNvPicPr/>
                  </pic:nvPicPr>
                  <pic:blipFill rotWithShape="1">
                    <a:blip r:embed="rId16"/>
                    <a:srcRect b="57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2356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118B9" w14:textId="06913F11" w:rsidR="00021D1A" w:rsidRPr="007F77DC" w:rsidRDefault="007F77DC" w:rsidP="007F77DC">
      <w:pPr>
        <w:pStyle w:val="TableofFigures"/>
        <w:jc w:val="center"/>
        <w:rPr>
          <w:rFonts w:asciiTheme="majorBidi" w:hAnsiTheme="majorBidi" w:cstheme="majorBidi"/>
          <w:sz w:val="23"/>
          <w:szCs w:val="23"/>
        </w:rPr>
      </w:pPr>
      <w:bookmarkStart w:id="31" w:name="_Toc216436376"/>
      <w:bookmarkStart w:id="32" w:name="_Toc216436621"/>
      <w:r w:rsidRPr="007F77DC">
        <w:rPr>
          <w:rFonts w:asciiTheme="majorBidi" w:hAnsiTheme="majorBidi" w:cstheme="majorBidi"/>
          <w:caps w:val="0"/>
          <w:sz w:val="23"/>
          <w:szCs w:val="23"/>
        </w:rPr>
        <w:t>Figure (5): Server Log Output</w:t>
      </w:r>
      <w:bookmarkEnd w:id="31"/>
      <w:bookmarkEnd w:id="32"/>
    </w:p>
    <w:p w14:paraId="0FF59DE6" w14:textId="7269564F" w:rsidR="00643D82" w:rsidRPr="00643D82" w:rsidRDefault="00643D82" w:rsidP="00643D82">
      <w:pPr>
        <w:pStyle w:val="MajorStyle"/>
      </w:pPr>
      <w:r w:rsidRPr="00643D82">
        <w:t>PCAP</w:t>
      </w:r>
      <w:r w:rsidR="001F0800">
        <w:t xml:space="preserve"> (Wireshark)</w:t>
      </w:r>
    </w:p>
    <w:p w14:paraId="2841D03C" w14:textId="04CCA44E" w:rsidR="001752C0" w:rsidRDefault="00F6347D" w:rsidP="008F5FD7">
      <w:pPr>
        <w:pStyle w:val="MajorStyle"/>
      </w:pPr>
      <w:r w:rsidRPr="00F6347D">
        <w:rPr>
          <w:noProof/>
        </w:rPr>
        <w:drawing>
          <wp:inline distT="0" distB="0" distL="0" distR="0" wp14:anchorId="555A1086" wp14:editId="6DB841B9">
            <wp:extent cx="6646545" cy="3081655"/>
            <wp:effectExtent l="0" t="0" r="1905" b="4445"/>
            <wp:docPr id="323214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1420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98FA" w14:textId="2F5016C4" w:rsidR="00021D1A" w:rsidRPr="007F77DC" w:rsidRDefault="007F77DC" w:rsidP="007F77DC">
      <w:pPr>
        <w:pStyle w:val="TableofFigures"/>
        <w:jc w:val="center"/>
        <w:rPr>
          <w:rFonts w:asciiTheme="majorBidi" w:hAnsiTheme="majorBidi" w:cstheme="majorBidi"/>
          <w:sz w:val="23"/>
          <w:szCs w:val="23"/>
        </w:rPr>
      </w:pPr>
      <w:bookmarkStart w:id="33" w:name="_Toc216436377"/>
      <w:bookmarkStart w:id="34" w:name="_Toc216436622"/>
      <w:r w:rsidRPr="007F77DC">
        <w:rPr>
          <w:rFonts w:asciiTheme="majorBidi" w:hAnsiTheme="majorBidi" w:cstheme="majorBidi"/>
          <w:caps w:val="0"/>
          <w:sz w:val="23"/>
          <w:szCs w:val="23"/>
        </w:rPr>
        <w:t>Figure (6): Wireshark Screenshot</w:t>
      </w:r>
      <w:bookmarkEnd w:id="33"/>
      <w:bookmarkEnd w:id="34"/>
    </w:p>
    <w:sectPr w:rsidR="00021D1A" w:rsidRPr="007F77DC" w:rsidSect="00EA5A4B">
      <w:pgSz w:w="11907" w:h="16840" w:code="9"/>
      <w:pgMar w:top="720" w:right="720" w:bottom="720" w:left="72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C3959" w14:textId="77777777" w:rsidR="00A911AF" w:rsidRDefault="00A911AF" w:rsidP="00BE260D">
      <w:pPr>
        <w:spacing w:after="0" w:line="240" w:lineRule="auto"/>
      </w:pPr>
      <w:r>
        <w:separator/>
      </w:r>
    </w:p>
  </w:endnote>
  <w:endnote w:type="continuationSeparator" w:id="0">
    <w:p w14:paraId="028C1C28" w14:textId="77777777" w:rsidR="00A911AF" w:rsidRDefault="00A911AF" w:rsidP="00BE2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93764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A094D1" w14:textId="77777777" w:rsidR="00BE260D" w:rsidRDefault="00BE260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79EC18" w14:textId="77777777" w:rsidR="00BE260D" w:rsidRDefault="00BE26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0D428" w14:textId="77777777" w:rsidR="00A911AF" w:rsidRDefault="00A911AF" w:rsidP="00BE260D">
      <w:pPr>
        <w:spacing w:after="0" w:line="240" w:lineRule="auto"/>
      </w:pPr>
      <w:r>
        <w:separator/>
      </w:r>
    </w:p>
  </w:footnote>
  <w:footnote w:type="continuationSeparator" w:id="0">
    <w:p w14:paraId="7A0EA838" w14:textId="77777777" w:rsidR="00A911AF" w:rsidRDefault="00A911AF" w:rsidP="00BE26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CF6"/>
    <w:multiLevelType w:val="hybridMultilevel"/>
    <w:tmpl w:val="98661794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0519B2"/>
    <w:multiLevelType w:val="hybridMultilevel"/>
    <w:tmpl w:val="EB386F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A2555E"/>
    <w:multiLevelType w:val="multilevel"/>
    <w:tmpl w:val="5BFE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41E36"/>
    <w:multiLevelType w:val="hybridMultilevel"/>
    <w:tmpl w:val="52E0C9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296ACA"/>
    <w:multiLevelType w:val="multilevel"/>
    <w:tmpl w:val="2B6A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F3C2C"/>
    <w:multiLevelType w:val="hybridMultilevel"/>
    <w:tmpl w:val="5B48638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A66FEA"/>
    <w:multiLevelType w:val="multilevel"/>
    <w:tmpl w:val="C1A8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B6E4E"/>
    <w:multiLevelType w:val="hybridMultilevel"/>
    <w:tmpl w:val="117C407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14028F"/>
    <w:multiLevelType w:val="multilevel"/>
    <w:tmpl w:val="C1A8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697FF4"/>
    <w:multiLevelType w:val="multilevel"/>
    <w:tmpl w:val="168A2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64650F"/>
    <w:multiLevelType w:val="multilevel"/>
    <w:tmpl w:val="BC7A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F5376"/>
    <w:multiLevelType w:val="hybridMultilevel"/>
    <w:tmpl w:val="37B8F1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E362627"/>
    <w:multiLevelType w:val="hybridMultilevel"/>
    <w:tmpl w:val="D69A6E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25B385B"/>
    <w:multiLevelType w:val="hybridMultilevel"/>
    <w:tmpl w:val="5C9AFD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2D16721"/>
    <w:multiLevelType w:val="hybridMultilevel"/>
    <w:tmpl w:val="76FAB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6B3A53"/>
    <w:multiLevelType w:val="multilevel"/>
    <w:tmpl w:val="C1A8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8E0B79"/>
    <w:multiLevelType w:val="multilevel"/>
    <w:tmpl w:val="BC7A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D05C15"/>
    <w:multiLevelType w:val="multilevel"/>
    <w:tmpl w:val="ABC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7C5D02"/>
    <w:multiLevelType w:val="multilevel"/>
    <w:tmpl w:val="BF34C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4E3883"/>
    <w:multiLevelType w:val="multilevel"/>
    <w:tmpl w:val="76CE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AE1DE2"/>
    <w:multiLevelType w:val="hybridMultilevel"/>
    <w:tmpl w:val="44024E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22E5CD5"/>
    <w:multiLevelType w:val="hybridMultilevel"/>
    <w:tmpl w:val="60842E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501313B"/>
    <w:multiLevelType w:val="hybridMultilevel"/>
    <w:tmpl w:val="C5C6F6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7B71A4C"/>
    <w:multiLevelType w:val="multilevel"/>
    <w:tmpl w:val="272E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5361C7"/>
    <w:multiLevelType w:val="hybridMultilevel"/>
    <w:tmpl w:val="B0FE8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610A12"/>
    <w:multiLevelType w:val="multilevel"/>
    <w:tmpl w:val="C1A8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C42EFE"/>
    <w:multiLevelType w:val="hybridMultilevel"/>
    <w:tmpl w:val="EF2866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DA8670B"/>
    <w:multiLevelType w:val="multilevel"/>
    <w:tmpl w:val="C810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9F4D0F"/>
    <w:multiLevelType w:val="multilevel"/>
    <w:tmpl w:val="E00E3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D67C31"/>
    <w:multiLevelType w:val="hybridMultilevel"/>
    <w:tmpl w:val="8D6624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3492953"/>
    <w:multiLevelType w:val="multilevel"/>
    <w:tmpl w:val="052E0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3A4C05"/>
    <w:multiLevelType w:val="multilevel"/>
    <w:tmpl w:val="4E26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AE2DB2"/>
    <w:multiLevelType w:val="multilevel"/>
    <w:tmpl w:val="C1A8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EE44EF"/>
    <w:multiLevelType w:val="hybridMultilevel"/>
    <w:tmpl w:val="7ECCF9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90D55F3"/>
    <w:multiLevelType w:val="multilevel"/>
    <w:tmpl w:val="C1A8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F53F35"/>
    <w:multiLevelType w:val="hybridMultilevel"/>
    <w:tmpl w:val="4E06AE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DD715BA"/>
    <w:multiLevelType w:val="multilevel"/>
    <w:tmpl w:val="C1A8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1D5EF2"/>
    <w:multiLevelType w:val="multilevel"/>
    <w:tmpl w:val="C1A8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427149"/>
    <w:multiLevelType w:val="hybridMultilevel"/>
    <w:tmpl w:val="7AD26C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5CB4B04"/>
    <w:multiLevelType w:val="hybridMultilevel"/>
    <w:tmpl w:val="3F143B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8E94C76"/>
    <w:multiLevelType w:val="multilevel"/>
    <w:tmpl w:val="C1A8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4C18E3"/>
    <w:multiLevelType w:val="hybridMultilevel"/>
    <w:tmpl w:val="C908E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71BCD"/>
    <w:multiLevelType w:val="multilevel"/>
    <w:tmpl w:val="BC7A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571879">
    <w:abstractNumId w:val="23"/>
  </w:num>
  <w:num w:numId="2" w16cid:durableId="850409105">
    <w:abstractNumId w:val="30"/>
  </w:num>
  <w:num w:numId="3" w16cid:durableId="2001081699">
    <w:abstractNumId w:val="2"/>
  </w:num>
  <w:num w:numId="4" w16cid:durableId="1440220828">
    <w:abstractNumId w:val="16"/>
  </w:num>
  <w:num w:numId="5" w16cid:durableId="1621297142">
    <w:abstractNumId w:val="19"/>
  </w:num>
  <w:num w:numId="6" w16cid:durableId="316568039">
    <w:abstractNumId w:val="9"/>
  </w:num>
  <w:num w:numId="7" w16cid:durableId="1467703498">
    <w:abstractNumId w:val="0"/>
  </w:num>
  <w:num w:numId="8" w16cid:durableId="889879349">
    <w:abstractNumId w:val="42"/>
  </w:num>
  <w:num w:numId="9" w16cid:durableId="34502600">
    <w:abstractNumId w:val="10"/>
  </w:num>
  <w:num w:numId="10" w16cid:durableId="415858549">
    <w:abstractNumId w:val="17"/>
  </w:num>
  <w:num w:numId="11" w16cid:durableId="615990420">
    <w:abstractNumId w:val="12"/>
  </w:num>
  <w:num w:numId="12" w16cid:durableId="75634749">
    <w:abstractNumId w:val="18"/>
  </w:num>
  <w:num w:numId="13" w16cid:durableId="1714959774">
    <w:abstractNumId w:val="21"/>
  </w:num>
  <w:num w:numId="14" w16cid:durableId="413670799">
    <w:abstractNumId w:val="28"/>
  </w:num>
  <w:num w:numId="15" w16cid:durableId="536087579">
    <w:abstractNumId w:val="5"/>
  </w:num>
  <w:num w:numId="16" w16cid:durableId="36859426">
    <w:abstractNumId w:val="27"/>
  </w:num>
  <w:num w:numId="17" w16cid:durableId="180511262">
    <w:abstractNumId w:val="38"/>
  </w:num>
  <w:num w:numId="18" w16cid:durableId="489909895">
    <w:abstractNumId w:val="4"/>
  </w:num>
  <w:num w:numId="19" w16cid:durableId="855579436">
    <w:abstractNumId w:val="11"/>
  </w:num>
  <w:num w:numId="20" w16cid:durableId="901602282">
    <w:abstractNumId w:val="39"/>
  </w:num>
  <w:num w:numId="21" w16cid:durableId="515655114">
    <w:abstractNumId w:val="14"/>
  </w:num>
  <w:num w:numId="22" w16cid:durableId="285159087">
    <w:abstractNumId w:val="24"/>
  </w:num>
  <w:num w:numId="23" w16cid:durableId="1668947305">
    <w:abstractNumId w:val="31"/>
  </w:num>
  <w:num w:numId="24" w16cid:durableId="213347631">
    <w:abstractNumId w:val="40"/>
  </w:num>
  <w:num w:numId="25" w16cid:durableId="324017132">
    <w:abstractNumId w:val="34"/>
  </w:num>
  <w:num w:numId="26" w16cid:durableId="959725394">
    <w:abstractNumId w:val="37"/>
  </w:num>
  <w:num w:numId="27" w16cid:durableId="952521751">
    <w:abstractNumId w:val="36"/>
  </w:num>
  <w:num w:numId="28" w16cid:durableId="64765289">
    <w:abstractNumId w:val="25"/>
  </w:num>
  <w:num w:numId="29" w16cid:durableId="902520888">
    <w:abstractNumId w:val="15"/>
  </w:num>
  <w:num w:numId="30" w16cid:durableId="1274284389">
    <w:abstractNumId w:val="8"/>
  </w:num>
  <w:num w:numId="31" w16cid:durableId="589773587">
    <w:abstractNumId w:val="7"/>
  </w:num>
  <w:num w:numId="32" w16cid:durableId="81535547">
    <w:abstractNumId w:val="35"/>
  </w:num>
  <w:num w:numId="33" w16cid:durableId="75641167">
    <w:abstractNumId w:val="33"/>
  </w:num>
  <w:num w:numId="34" w16cid:durableId="69894073">
    <w:abstractNumId w:val="13"/>
  </w:num>
  <w:num w:numId="35" w16cid:durableId="2074889782">
    <w:abstractNumId w:val="20"/>
  </w:num>
  <w:num w:numId="36" w16cid:durableId="499272112">
    <w:abstractNumId w:val="22"/>
  </w:num>
  <w:num w:numId="37" w16cid:durableId="542253133">
    <w:abstractNumId w:val="29"/>
  </w:num>
  <w:num w:numId="38" w16cid:durableId="7028653">
    <w:abstractNumId w:val="1"/>
  </w:num>
  <w:num w:numId="39" w16cid:durableId="1220628291">
    <w:abstractNumId w:val="32"/>
  </w:num>
  <w:num w:numId="40" w16cid:durableId="1067535923">
    <w:abstractNumId w:val="6"/>
  </w:num>
  <w:num w:numId="41" w16cid:durableId="1469280078">
    <w:abstractNumId w:val="26"/>
  </w:num>
  <w:num w:numId="42" w16cid:durableId="457800975">
    <w:abstractNumId w:val="3"/>
  </w:num>
  <w:num w:numId="43" w16cid:durableId="44257767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403"/>
    <w:rsid w:val="00021D1A"/>
    <w:rsid w:val="00025473"/>
    <w:rsid w:val="00040B78"/>
    <w:rsid w:val="00070AC5"/>
    <w:rsid w:val="00087E40"/>
    <w:rsid w:val="000B1AE9"/>
    <w:rsid w:val="000B48B8"/>
    <w:rsid w:val="000C46E3"/>
    <w:rsid w:val="000E259C"/>
    <w:rsid w:val="00101B87"/>
    <w:rsid w:val="00112B2B"/>
    <w:rsid w:val="001138A8"/>
    <w:rsid w:val="00126628"/>
    <w:rsid w:val="00127484"/>
    <w:rsid w:val="001345A6"/>
    <w:rsid w:val="001752C0"/>
    <w:rsid w:val="001771CE"/>
    <w:rsid w:val="001902A9"/>
    <w:rsid w:val="001B55D4"/>
    <w:rsid w:val="001F0800"/>
    <w:rsid w:val="001F1720"/>
    <w:rsid w:val="00200E2C"/>
    <w:rsid w:val="002018DA"/>
    <w:rsid w:val="00214D3D"/>
    <w:rsid w:val="00216E04"/>
    <w:rsid w:val="00220D83"/>
    <w:rsid w:val="002343D3"/>
    <w:rsid w:val="002360E7"/>
    <w:rsid w:val="00246D29"/>
    <w:rsid w:val="002566B4"/>
    <w:rsid w:val="00272A01"/>
    <w:rsid w:val="002846B0"/>
    <w:rsid w:val="00286F17"/>
    <w:rsid w:val="00294BD3"/>
    <w:rsid w:val="002A0B74"/>
    <w:rsid w:val="002A40A9"/>
    <w:rsid w:val="002C1016"/>
    <w:rsid w:val="002D2163"/>
    <w:rsid w:val="002D2F4C"/>
    <w:rsid w:val="002D5CA6"/>
    <w:rsid w:val="002E1C17"/>
    <w:rsid w:val="002F1BDA"/>
    <w:rsid w:val="002F604A"/>
    <w:rsid w:val="00324AE3"/>
    <w:rsid w:val="00335C61"/>
    <w:rsid w:val="00335D7B"/>
    <w:rsid w:val="00357403"/>
    <w:rsid w:val="0036564F"/>
    <w:rsid w:val="003A1862"/>
    <w:rsid w:val="003C7028"/>
    <w:rsid w:val="003D5EAA"/>
    <w:rsid w:val="003D757E"/>
    <w:rsid w:val="003F7AB4"/>
    <w:rsid w:val="004007A0"/>
    <w:rsid w:val="00487A6C"/>
    <w:rsid w:val="0049346B"/>
    <w:rsid w:val="004B167C"/>
    <w:rsid w:val="004D0BF7"/>
    <w:rsid w:val="004F01D6"/>
    <w:rsid w:val="00517696"/>
    <w:rsid w:val="005421DF"/>
    <w:rsid w:val="00555180"/>
    <w:rsid w:val="0057267E"/>
    <w:rsid w:val="0058303A"/>
    <w:rsid w:val="006039CB"/>
    <w:rsid w:val="00604F96"/>
    <w:rsid w:val="006235AB"/>
    <w:rsid w:val="00626FC0"/>
    <w:rsid w:val="00627E5B"/>
    <w:rsid w:val="00643D82"/>
    <w:rsid w:val="00646AC5"/>
    <w:rsid w:val="00647E5A"/>
    <w:rsid w:val="006708D7"/>
    <w:rsid w:val="00673C4B"/>
    <w:rsid w:val="00677E41"/>
    <w:rsid w:val="006806F0"/>
    <w:rsid w:val="006D6892"/>
    <w:rsid w:val="006E58D0"/>
    <w:rsid w:val="006E702A"/>
    <w:rsid w:val="007231B1"/>
    <w:rsid w:val="00732472"/>
    <w:rsid w:val="00736D82"/>
    <w:rsid w:val="00737CCC"/>
    <w:rsid w:val="00746C27"/>
    <w:rsid w:val="00773358"/>
    <w:rsid w:val="00781172"/>
    <w:rsid w:val="00786D15"/>
    <w:rsid w:val="007D691E"/>
    <w:rsid w:val="007E229D"/>
    <w:rsid w:val="007F77DC"/>
    <w:rsid w:val="00804FC0"/>
    <w:rsid w:val="00823159"/>
    <w:rsid w:val="008559CC"/>
    <w:rsid w:val="008733F7"/>
    <w:rsid w:val="00882840"/>
    <w:rsid w:val="00884FD0"/>
    <w:rsid w:val="008911CE"/>
    <w:rsid w:val="00895674"/>
    <w:rsid w:val="00896552"/>
    <w:rsid w:val="00897D74"/>
    <w:rsid w:val="008C56C7"/>
    <w:rsid w:val="008D4D65"/>
    <w:rsid w:val="008F5FD7"/>
    <w:rsid w:val="00903FFD"/>
    <w:rsid w:val="00911A44"/>
    <w:rsid w:val="00914717"/>
    <w:rsid w:val="0092025E"/>
    <w:rsid w:val="00926412"/>
    <w:rsid w:val="00930409"/>
    <w:rsid w:val="00981131"/>
    <w:rsid w:val="00992DBC"/>
    <w:rsid w:val="009A4DBF"/>
    <w:rsid w:val="00A43ED6"/>
    <w:rsid w:val="00A7299C"/>
    <w:rsid w:val="00A911AF"/>
    <w:rsid w:val="00AA1B66"/>
    <w:rsid w:val="00AB3F32"/>
    <w:rsid w:val="00AC1BC3"/>
    <w:rsid w:val="00AD38A1"/>
    <w:rsid w:val="00AE254E"/>
    <w:rsid w:val="00B100EF"/>
    <w:rsid w:val="00B32FD0"/>
    <w:rsid w:val="00B3545E"/>
    <w:rsid w:val="00B43B1B"/>
    <w:rsid w:val="00B44095"/>
    <w:rsid w:val="00B477A8"/>
    <w:rsid w:val="00B5491C"/>
    <w:rsid w:val="00B71A54"/>
    <w:rsid w:val="00B96397"/>
    <w:rsid w:val="00BB3167"/>
    <w:rsid w:val="00BE02F8"/>
    <w:rsid w:val="00BE260D"/>
    <w:rsid w:val="00BF04A4"/>
    <w:rsid w:val="00C16D7D"/>
    <w:rsid w:val="00C30315"/>
    <w:rsid w:val="00C439F6"/>
    <w:rsid w:val="00C85823"/>
    <w:rsid w:val="00CA670A"/>
    <w:rsid w:val="00CB70CE"/>
    <w:rsid w:val="00CF3E5B"/>
    <w:rsid w:val="00D03389"/>
    <w:rsid w:val="00D14705"/>
    <w:rsid w:val="00D32138"/>
    <w:rsid w:val="00D47539"/>
    <w:rsid w:val="00D50073"/>
    <w:rsid w:val="00D75A31"/>
    <w:rsid w:val="00D81CAE"/>
    <w:rsid w:val="00D834E0"/>
    <w:rsid w:val="00DA4406"/>
    <w:rsid w:val="00DB2DD7"/>
    <w:rsid w:val="00DD3968"/>
    <w:rsid w:val="00DD6304"/>
    <w:rsid w:val="00DE1EDE"/>
    <w:rsid w:val="00DF29F1"/>
    <w:rsid w:val="00DF396A"/>
    <w:rsid w:val="00E03A69"/>
    <w:rsid w:val="00E04B5B"/>
    <w:rsid w:val="00E071BA"/>
    <w:rsid w:val="00E101E4"/>
    <w:rsid w:val="00E163FC"/>
    <w:rsid w:val="00E2061B"/>
    <w:rsid w:val="00E40E04"/>
    <w:rsid w:val="00E444D3"/>
    <w:rsid w:val="00E70961"/>
    <w:rsid w:val="00E776FA"/>
    <w:rsid w:val="00EA5A4B"/>
    <w:rsid w:val="00EA5DFF"/>
    <w:rsid w:val="00EB0D16"/>
    <w:rsid w:val="00EE24C3"/>
    <w:rsid w:val="00EE3E41"/>
    <w:rsid w:val="00F23793"/>
    <w:rsid w:val="00F27129"/>
    <w:rsid w:val="00F444C1"/>
    <w:rsid w:val="00F52D58"/>
    <w:rsid w:val="00F6347D"/>
    <w:rsid w:val="00F64CA7"/>
    <w:rsid w:val="00F86B58"/>
    <w:rsid w:val="00FC157A"/>
    <w:rsid w:val="00FE34C4"/>
    <w:rsid w:val="00FF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FB0A2"/>
  <w15:chartTrackingRefBased/>
  <w15:docId w15:val="{14AE27C9-9549-44DD-85F5-E7DA3FB4C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E41"/>
    <w:rPr>
      <w:rFonts w:asciiTheme="majorBidi" w:eastAsiaTheme="minorHAnsi" w:hAnsiTheme="majorBidi"/>
      <w:kern w:val="0"/>
      <w:sz w:val="23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40A9"/>
    <w:pPr>
      <w:keepNext/>
      <w:keepLines/>
      <w:spacing w:before="160" w:after="80"/>
      <w:outlineLvl w:val="0"/>
    </w:pPr>
    <w:rPr>
      <w:rFonts w:eastAsiaTheme="majorEastAsia" w:cstheme="majorBidi"/>
      <w:b/>
      <w:color w:val="2E74B5"/>
      <w:kern w:val="2"/>
      <w:sz w:val="48"/>
      <w:szCs w:val="40"/>
      <w:lang w:eastAsia="ko-K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0A9"/>
    <w:pPr>
      <w:keepNext/>
      <w:keepLines/>
      <w:spacing w:before="120" w:after="80"/>
      <w:outlineLvl w:val="1"/>
    </w:pPr>
    <w:rPr>
      <w:rFonts w:eastAsiaTheme="majorEastAsia" w:cstheme="majorBidi"/>
      <w:b/>
      <w:color w:val="2E74B5"/>
      <w:kern w:val="2"/>
      <w:sz w:val="40"/>
      <w:szCs w:val="32"/>
      <w:lang w:eastAsia="ko-K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0A9"/>
    <w:pPr>
      <w:keepNext/>
      <w:keepLines/>
      <w:spacing w:before="120" w:after="80"/>
      <w:outlineLvl w:val="2"/>
    </w:pPr>
    <w:rPr>
      <w:rFonts w:eastAsiaTheme="majorEastAsia" w:cstheme="majorBidi"/>
      <w:color w:val="2E74B5"/>
      <w:kern w:val="2"/>
      <w:sz w:val="32"/>
      <w:szCs w:val="28"/>
      <w:lang w:eastAsia="ko-K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/>
      <w:kern w:val="2"/>
      <w:sz w:val="28"/>
      <w:lang w:eastAsia="ko-KR"/>
      <w14:ligatures w14:val="standardContextual"/>
    </w:rPr>
  </w:style>
  <w:style w:type="paragraph" w:styleId="Heading5">
    <w:name w:val="heading 5"/>
    <w:basedOn w:val="Normal"/>
    <w:next w:val="Normal"/>
    <w:link w:val="Heading5Char"/>
    <w:unhideWhenUsed/>
    <w:qFormat/>
    <w:rsid w:val="00D03389"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2E74B5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A5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1">
    <w:name w:val="Title1"/>
    <w:basedOn w:val="Normal"/>
    <w:link w:val="Title1Char"/>
    <w:qFormat/>
    <w:rsid w:val="00B44095"/>
    <w:pPr>
      <w:spacing w:before="240" w:after="120" w:line="360" w:lineRule="auto"/>
    </w:pPr>
    <w:rPr>
      <w:rFonts w:ascii="Calibri" w:hAnsi="Calibri"/>
      <w:b/>
      <w:sz w:val="28"/>
    </w:rPr>
  </w:style>
  <w:style w:type="character" w:customStyle="1" w:styleId="Title1Char">
    <w:name w:val="Title1 Char"/>
    <w:basedOn w:val="DefaultParagraphFont"/>
    <w:link w:val="Title1"/>
    <w:rsid w:val="00B44095"/>
    <w:rPr>
      <w:rFonts w:ascii="Calibri" w:hAnsi="Calibri"/>
      <w:b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A40A9"/>
    <w:rPr>
      <w:rFonts w:asciiTheme="majorBidi" w:eastAsiaTheme="majorEastAsia" w:hAnsiTheme="majorBidi" w:cstheme="majorBidi"/>
      <w:b/>
      <w:color w:val="2E74B5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0A9"/>
    <w:rPr>
      <w:rFonts w:asciiTheme="majorBidi" w:eastAsiaTheme="majorEastAsia" w:hAnsiTheme="majorBidi" w:cstheme="majorBidi"/>
      <w:b/>
      <w:color w:val="2E74B5"/>
      <w:sz w:val="4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40A9"/>
    <w:rPr>
      <w:rFonts w:asciiTheme="majorBidi" w:eastAsiaTheme="majorEastAsia" w:hAnsiTheme="majorBidi" w:cstheme="majorBidi"/>
      <w:color w:val="2E74B5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40A9"/>
    <w:rPr>
      <w:rFonts w:asciiTheme="majorBidi" w:eastAsiaTheme="majorEastAsia" w:hAnsiTheme="majorBidi" w:cstheme="majorBidi"/>
      <w:i/>
      <w:iCs/>
      <w:color w:val="2E74B5"/>
      <w:sz w:val="28"/>
    </w:rPr>
  </w:style>
  <w:style w:type="character" w:customStyle="1" w:styleId="Heading5Char">
    <w:name w:val="Heading 5 Char"/>
    <w:basedOn w:val="DefaultParagraphFont"/>
    <w:link w:val="Heading5"/>
    <w:rsid w:val="00D03389"/>
    <w:rPr>
      <w:rFonts w:asciiTheme="majorHAnsi" w:eastAsiaTheme="majorEastAsia" w:hAnsiTheme="majorHAnsi" w:cstheme="majorBidi"/>
      <w:color w:val="2E74B5"/>
      <w:kern w:val="0"/>
      <w:lang w:eastAsia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EA5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A4B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A4B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A4B"/>
    <w:rPr>
      <w:b/>
      <w:bCs/>
      <w:smallCaps/>
      <w:color w:val="0F4761" w:themeColor="accent1" w:themeShade="BF"/>
      <w:spacing w:val="5"/>
    </w:rPr>
  </w:style>
  <w:style w:type="paragraph" w:customStyle="1" w:styleId="CName">
    <w:name w:val="C.Name"/>
    <w:basedOn w:val="Title"/>
    <w:link w:val="CNameChar"/>
    <w:qFormat/>
    <w:rsid w:val="003A1862"/>
    <w:pPr>
      <w:jc w:val="center"/>
    </w:pPr>
    <w:rPr>
      <w:rFonts w:asciiTheme="majorBidi" w:hAnsiTheme="majorBidi"/>
      <w:color w:val="2E74B5"/>
    </w:rPr>
  </w:style>
  <w:style w:type="character" w:customStyle="1" w:styleId="CNameChar">
    <w:name w:val="C.Name Char"/>
    <w:basedOn w:val="TitleChar"/>
    <w:link w:val="CName"/>
    <w:rsid w:val="003A1862"/>
    <w:rPr>
      <w:rFonts w:asciiTheme="majorBidi" w:eastAsiaTheme="majorEastAsia" w:hAnsiTheme="majorBidi" w:cstheme="majorBidi"/>
      <w:b/>
      <w:color w:val="2E74B5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4007A0"/>
    <w:pPr>
      <w:spacing w:before="240" w:after="0"/>
      <w:outlineLvl w:val="9"/>
    </w:pPr>
    <w:rPr>
      <w:rFonts w:asciiTheme="majorHAnsi" w:hAnsiTheme="majorHAnsi"/>
      <w:b w:val="0"/>
      <w:kern w:val="0"/>
      <w:sz w:val="32"/>
      <w:szCs w:val="32"/>
      <w:lang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4007A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007A0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4007A0"/>
    <w:pPr>
      <w:spacing w:after="0" w:line="240" w:lineRule="auto"/>
    </w:pPr>
    <w:rPr>
      <w:rFonts w:eastAsiaTheme="minorHAnsi"/>
      <w:kern w:val="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2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60D"/>
    <w:rPr>
      <w:rFonts w:eastAsiaTheme="minorHAnsi"/>
      <w:kern w:val="0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E2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60D"/>
    <w:rPr>
      <w:rFonts w:eastAsiaTheme="minorHAnsi"/>
      <w:kern w:val="0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E260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260D"/>
    <w:pPr>
      <w:spacing w:after="100"/>
      <w:ind w:left="220"/>
    </w:pPr>
  </w:style>
  <w:style w:type="character" w:styleId="PlaceholderText">
    <w:name w:val="Placeholder Text"/>
    <w:basedOn w:val="DefaultParagraphFont"/>
    <w:uiPriority w:val="99"/>
    <w:semiHidden/>
    <w:rsid w:val="00C16D7D"/>
    <w:rPr>
      <w:color w:val="666666"/>
    </w:rPr>
  </w:style>
  <w:style w:type="paragraph" w:customStyle="1" w:styleId="MajorStyle">
    <w:name w:val="MajorStyle"/>
    <w:basedOn w:val="Heading5"/>
    <w:qFormat/>
    <w:rsid w:val="00025473"/>
    <w:pPr>
      <w:tabs>
        <w:tab w:val="left" w:pos="7448"/>
      </w:tabs>
    </w:pPr>
    <w:rPr>
      <w:rFonts w:ascii="Calibri" w:hAnsi="Calibri" w:cs="Calibri"/>
      <w:b/>
      <w:bCs/>
      <w:sz w:val="28"/>
      <w:szCs w:val="28"/>
    </w:rPr>
  </w:style>
  <w:style w:type="paragraph" w:customStyle="1" w:styleId="ASUStyle">
    <w:name w:val="ASUStyle"/>
    <w:basedOn w:val="Normal"/>
    <w:qFormat/>
    <w:rsid w:val="00025473"/>
    <w:pPr>
      <w:keepNext/>
      <w:spacing w:after="0" w:line="360" w:lineRule="auto"/>
      <w:ind w:right="-58"/>
      <w:jc w:val="lowKashida"/>
      <w:outlineLvl w:val="5"/>
    </w:pPr>
    <w:rPr>
      <w:rFonts w:ascii="Times New Roman" w:eastAsia="Calibri" w:hAnsi="Times New Roman" w:cs="Times New Roman"/>
      <w:b/>
      <w:bCs/>
      <w:sz w:val="32"/>
      <w:szCs w:val="32"/>
    </w:rPr>
  </w:style>
  <w:style w:type="paragraph" w:customStyle="1" w:styleId="TableStyle">
    <w:name w:val="TableStyle"/>
    <w:basedOn w:val="Normal"/>
    <w:qFormat/>
    <w:rsid w:val="00025473"/>
    <w:pPr>
      <w:spacing w:after="0"/>
      <w:jc w:val="center"/>
    </w:pPr>
    <w:rPr>
      <w:rFonts w:ascii="Calibri" w:hAnsi="Calibri"/>
      <w:lang w:eastAsia="ko-KR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B100EF"/>
    <w:pPr>
      <w:spacing w:after="0"/>
      <w:ind w:left="460" w:hanging="460"/>
    </w:pPr>
    <w:rPr>
      <w:rFonts w:asciiTheme="minorHAnsi" w:hAnsiTheme="minorHAnsi" w:cs="Times New Roman"/>
      <w:caps/>
      <w:sz w:val="20"/>
      <w:szCs w:val="24"/>
    </w:rPr>
  </w:style>
  <w:style w:type="character" w:styleId="Strong">
    <w:name w:val="Strong"/>
    <w:basedOn w:val="DefaultParagraphFont"/>
    <w:uiPriority w:val="22"/>
    <w:qFormat/>
    <w:rsid w:val="00884F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4FD0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5D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footer" Target="footer1.xm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HMED\Documents\Custom%20Office%20Templates\Team%20Standard%20ASU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5D32D6268E48C18C26BCF66662ED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E12C98-E69D-4212-A52A-C8660198315C}"/>
      </w:docPartPr>
      <w:docPartBody>
        <w:p w:rsidR="002D38C7" w:rsidRDefault="00000000">
          <w:pPr>
            <w:pStyle w:val="B05D32D6268E48C18C26BCF66662ED4A"/>
          </w:pPr>
          <w:r w:rsidRPr="00DE08FD">
            <w:rPr>
              <w:rStyle w:val="PlaceholderText"/>
            </w:rPr>
            <w:t>[Subject]</w:t>
          </w:r>
        </w:p>
      </w:docPartBody>
    </w:docPart>
    <w:docPart>
      <w:docPartPr>
        <w:name w:val="4CBEB53A56994C8C846F922947E8F4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46E4F7-92B9-4EB8-8D4D-C3A4266947DE}"/>
      </w:docPartPr>
      <w:docPartBody>
        <w:p w:rsidR="002D38C7" w:rsidRDefault="00000000">
          <w:pPr>
            <w:pStyle w:val="4CBEB53A56994C8C846F922947E8F46B"/>
          </w:pPr>
          <w:r w:rsidRPr="00986DD3">
            <w:rPr>
              <w:rStyle w:val="PlaceholderText"/>
            </w:rPr>
            <w:t>[Title]</w:t>
          </w:r>
        </w:p>
      </w:docPartBody>
    </w:docPart>
    <w:docPart>
      <w:docPartPr>
        <w:name w:val="B04CED199F764515960972D85B010B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5E92C2-EF75-4DE5-9F57-B103CA124730}"/>
      </w:docPartPr>
      <w:docPartBody>
        <w:p w:rsidR="002D38C7" w:rsidRDefault="00000000">
          <w:pPr>
            <w:pStyle w:val="B04CED199F764515960972D85B010B96"/>
          </w:pPr>
          <w:r w:rsidRPr="00007402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C10"/>
    <w:rsid w:val="002D38C7"/>
    <w:rsid w:val="00361DA2"/>
    <w:rsid w:val="004B154A"/>
    <w:rsid w:val="00604F96"/>
    <w:rsid w:val="006E58D0"/>
    <w:rsid w:val="0070353B"/>
    <w:rsid w:val="00981131"/>
    <w:rsid w:val="00AF6B51"/>
    <w:rsid w:val="00CC3517"/>
    <w:rsid w:val="00D14705"/>
    <w:rsid w:val="00DD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customStyle="1" w:styleId="B05D32D6268E48C18C26BCF66662ED4A">
    <w:name w:val="B05D32D6268E48C18C26BCF66662ED4A"/>
  </w:style>
  <w:style w:type="paragraph" w:customStyle="1" w:styleId="4CBEB53A56994C8C846F922947E8F46B">
    <w:name w:val="4CBEB53A56994C8C846F922947E8F46B"/>
  </w:style>
  <w:style w:type="paragraph" w:customStyle="1" w:styleId="B04CED199F764515960972D85B010B96">
    <w:name w:val="B04CED199F764515960972D85B010B9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15847-1CDE-4F13-9312-F52F28ED7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Team Standard ASU Report</Template>
  <TotalTime>153</TotalTime>
  <Pages>11</Pages>
  <Words>1209</Words>
  <Characters>7247</Characters>
  <Application>Microsoft Office Word</Application>
  <DocSecurity>0</DocSecurity>
  <Lines>402</Lines>
  <Paragraphs>291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Mini RFC</vt:lpstr>
    </vt:vector>
  </TitlesOfParts>
  <Company/>
  <LinksUpToDate>false</LinksUpToDate>
  <CharactersWithSpaces>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RFC</dc:title>
  <dc:subject>Computer Networks</dc:subject>
  <dc:creator>A.Hazem</dc:creator>
  <cp:keywords/>
  <dc:description/>
  <cp:lastModifiedBy>Ahmed Hazem Abdul Rahman Khalil Ibrahim 22P0226</cp:lastModifiedBy>
  <cp:revision>75</cp:revision>
  <cp:lastPrinted>2025-12-12T10:59:00Z</cp:lastPrinted>
  <dcterms:created xsi:type="dcterms:W3CDTF">2025-12-12T00:42:00Z</dcterms:created>
  <dcterms:modified xsi:type="dcterms:W3CDTF">2025-12-12T11:00:00Z</dcterms:modified>
</cp:coreProperties>
</file>